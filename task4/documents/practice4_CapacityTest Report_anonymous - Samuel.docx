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CBF8E" w14:textId="77777777" w:rsidR="00222DC3" w:rsidRDefault="00222DC3" w:rsidP="00415C8C">
      <w:pPr>
        <w:pStyle w:val="BodyText"/>
      </w:pPr>
    </w:p>
    <w:p w14:paraId="0D0D85DA" w14:textId="77777777" w:rsidR="00415C8C" w:rsidRDefault="00415C8C" w:rsidP="00415C8C">
      <w:pPr>
        <w:pStyle w:val="BodyText"/>
      </w:pPr>
    </w:p>
    <w:p w14:paraId="5AD4B8D0" w14:textId="77777777" w:rsidR="00415C8C" w:rsidRDefault="00415C8C" w:rsidP="00415C8C">
      <w:pPr>
        <w:pStyle w:val="BodyText"/>
      </w:pPr>
      <w:r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7F21302E" wp14:editId="37425045">
            <wp:simplePos x="0" y="0"/>
            <wp:positionH relativeFrom="column">
              <wp:posOffset>0</wp:posOffset>
            </wp:positionH>
            <wp:positionV relativeFrom="page">
              <wp:posOffset>1287780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2DB61" w14:textId="77777777" w:rsidR="00415C8C" w:rsidRDefault="00415C8C" w:rsidP="00415C8C">
      <w:pPr>
        <w:pStyle w:val="BodyText"/>
      </w:pPr>
    </w:p>
    <w:p w14:paraId="2766ED95" w14:textId="77777777" w:rsidR="00415C8C" w:rsidRDefault="00415C8C" w:rsidP="00415C8C">
      <w:pPr>
        <w:pStyle w:val="BodyText"/>
      </w:pPr>
    </w:p>
    <w:p w14:paraId="32B542B3" w14:textId="77777777" w:rsidR="00415C8C" w:rsidRDefault="00415C8C" w:rsidP="00415C8C">
      <w:pPr>
        <w:pStyle w:val="BodyText"/>
      </w:pPr>
    </w:p>
    <w:p w14:paraId="6ECC9122" w14:textId="77777777" w:rsidR="00415C8C" w:rsidRDefault="00415C8C" w:rsidP="00415C8C">
      <w:pPr>
        <w:pStyle w:val="BodyText"/>
      </w:pPr>
    </w:p>
    <w:p w14:paraId="38E8C9D3" w14:textId="77777777" w:rsidR="00415C8C" w:rsidRDefault="00415C8C" w:rsidP="00415C8C">
      <w:pPr>
        <w:pStyle w:val="BodyText"/>
      </w:pPr>
    </w:p>
    <w:p w14:paraId="559382E3" w14:textId="77777777" w:rsidR="00415C8C" w:rsidRDefault="00415C8C" w:rsidP="00415C8C">
      <w:pPr>
        <w:pStyle w:val="BodyText"/>
      </w:pPr>
    </w:p>
    <w:p w14:paraId="17111323" w14:textId="38DE2E4E" w:rsidR="00415C8C" w:rsidRPr="006F1531" w:rsidRDefault="006F1531" w:rsidP="00415C8C">
      <w:pPr>
        <w:pStyle w:val="BodyText"/>
        <w:rPr>
          <w:rFonts w:ascii="Arial Black" w:hAnsi="Arial Black"/>
          <w:caps/>
          <w:sz w:val="40"/>
        </w:rPr>
      </w:pPr>
      <w:r w:rsidRPr="006F1531">
        <w:rPr>
          <w:rFonts w:ascii="Arial Black" w:hAnsi="Arial Black"/>
          <w:caps/>
          <w:sz w:val="40"/>
        </w:rPr>
        <w:t>BlogEngine.NET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="008B3B7F" w:rsidRPr="00114D08" w14:paraId="71380721" w14:textId="77777777" w:rsidTr="00415C8C">
        <w:trPr>
          <w:trHeight w:val="895"/>
        </w:trPr>
        <w:tc>
          <w:tcPr>
            <w:tcW w:w="9357" w:type="dxa"/>
          </w:tcPr>
          <w:p w14:paraId="2BC7F03E" w14:textId="77777777" w:rsidR="008B3B7F" w:rsidRDefault="005B4C5B" w:rsidP="00415C8C">
            <w:pPr>
              <w:pStyle w:val="Title"/>
            </w:pPr>
            <w:r>
              <w:fldChar w:fldCharType="begin"/>
            </w:r>
            <w:r>
              <w:instrText xml:space="preserve"> DOCPROPERTY  Title  \* MERGEFORMAT </w:instrText>
            </w:r>
            <w:r>
              <w:fldChar w:fldCharType="separate"/>
            </w:r>
            <w:r w:rsidR="006F1531">
              <w:t>Capacity</w:t>
            </w:r>
            <w:r w:rsidR="00002033">
              <w:t xml:space="preserve"> Test Results Report</w:t>
            </w:r>
            <w:r>
              <w:fldChar w:fldCharType="end"/>
            </w:r>
          </w:p>
          <w:p w14:paraId="0069ADAA" w14:textId="19A6B705" w:rsidR="006F1531" w:rsidRPr="006F1531" w:rsidRDefault="006F1531" w:rsidP="006F1531">
            <w:pPr>
              <w:pStyle w:val="BodyText"/>
            </w:pPr>
          </w:p>
        </w:tc>
      </w:tr>
      <w:tr w:rsidR="00415C8C" w:rsidRPr="00114D08" w14:paraId="157CC30F" w14:textId="77777777" w:rsidTr="00415C8C">
        <w:trPr>
          <w:trHeight w:val="895"/>
        </w:trPr>
        <w:tc>
          <w:tcPr>
            <w:tcW w:w="9357" w:type="dxa"/>
          </w:tcPr>
          <w:p w14:paraId="0D767BEC" w14:textId="32307A0F" w:rsidR="00415C8C" w:rsidRPr="00114D08" w:rsidRDefault="00415C8C" w:rsidP="00415C8C">
            <w:pPr>
              <w:pStyle w:val="ProjectName"/>
            </w:pPr>
          </w:p>
        </w:tc>
      </w:tr>
    </w:tbl>
    <w:p w14:paraId="6E53E45F" w14:textId="77777777" w:rsidR="00415C8C" w:rsidRDefault="00415C8C" w:rsidP="00415C8C">
      <w:pPr>
        <w:pStyle w:val="BodyText"/>
      </w:pPr>
    </w:p>
    <w:p w14:paraId="236D0D1F" w14:textId="0DA429C5" w:rsidR="00415C8C" w:rsidRDefault="00415C8C" w:rsidP="00415C8C">
      <w:pPr>
        <w:pStyle w:val="BodyText"/>
      </w:pPr>
      <w:r>
        <w:br w:type="page"/>
      </w:r>
    </w:p>
    <w:p w14:paraId="299D1470" w14:textId="77777777" w:rsidR="00932D17" w:rsidRPr="00114D08" w:rsidRDefault="00932D17" w:rsidP="00415C8C">
      <w:pPr>
        <w:pStyle w:val="BodyText"/>
      </w:pPr>
      <w:bookmarkStart w:id="0" w:name="_Toc456598587"/>
      <w:bookmarkStart w:id="1" w:name="_Toc456600918"/>
      <w:bookmarkStart w:id="2" w:name="_Toc2484421"/>
      <w:bookmarkStart w:id="3" w:name="_Toc4475558"/>
    </w:p>
    <w:p w14:paraId="0972BABD" w14:textId="77777777" w:rsidR="00932D17" w:rsidRPr="00114D08" w:rsidRDefault="00932D17" w:rsidP="00415C8C">
      <w:pPr>
        <w:pStyle w:val="BodyText"/>
      </w:pPr>
    </w:p>
    <w:tbl>
      <w:tblPr>
        <w:tblStyle w:val="TableEPAM"/>
        <w:tblW w:w="9356" w:type="dxa"/>
        <w:tblLook w:val="04A0" w:firstRow="1" w:lastRow="0" w:firstColumn="1" w:lastColumn="0" w:noHBand="0" w:noVBand="1"/>
      </w:tblPr>
      <w:tblGrid>
        <w:gridCol w:w="851"/>
        <w:gridCol w:w="8505"/>
      </w:tblGrid>
      <w:tr w:rsidR="00932D17" w:rsidRPr="00415C8C" w14:paraId="740CAAD7" w14:textId="77777777" w:rsidTr="004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6" w:type="dxa"/>
            <w:gridSpan w:val="2"/>
          </w:tcPr>
          <w:p w14:paraId="117296B7" w14:textId="77777777" w:rsidR="00932D17" w:rsidRPr="00415C8C" w:rsidRDefault="00114D08" w:rsidP="00415C8C">
            <w:r w:rsidRPr="00415C8C">
              <w:t>Abbreviations and Acronyms</w:t>
            </w:r>
          </w:p>
        </w:tc>
      </w:tr>
      <w:tr w:rsidR="002115DF" w:rsidRPr="00415C8C" w14:paraId="5A0E5C00" w14:textId="77777777" w:rsidTr="00415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502FB6F" w14:textId="77777777" w:rsidR="002115DF" w:rsidRPr="00E45420" w:rsidRDefault="002115DF" w:rsidP="002115DF">
            <w:r>
              <w:rPr>
                <w:rFonts w:hint="eastAsia"/>
                <w:szCs w:val="21"/>
              </w:rPr>
              <w:t>High</w:t>
            </w:r>
          </w:p>
        </w:tc>
        <w:tc>
          <w:tcPr>
            <w:tcW w:w="8505" w:type="dxa"/>
          </w:tcPr>
          <w:p w14:paraId="7E749894" w14:textId="77777777" w:rsidR="002115DF" w:rsidRPr="00E45420" w:rsidRDefault="002115DF" w:rsidP="0021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H</w:t>
            </w:r>
          </w:p>
        </w:tc>
      </w:tr>
      <w:tr w:rsidR="002115DF" w:rsidRPr="00415C8C" w14:paraId="296E2269" w14:textId="77777777" w:rsidTr="00415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73EC5E1D" w14:textId="77777777" w:rsidR="002115DF" w:rsidRPr="00E45420" w:rsidRDefault="002115DF" w:rsidP="002115DF">
            <w:r>
              <w:rPr>
                <w:rFonts w:hint="eastAsia"/>
                <w:szCs w:val="21"/>
              </w:rPr>
              <w:t>Middle</w:t>
            </w:r>
          </w:p>
        </w:tc>
        <w:tc>
          <w:tcPr>
            <w:tcW w:w="8505" w:type="dxa"/>
          </w:tcPr>
          <w:p w14:paraId="4DE370E0" w14:textId="77777777" w:rsidR="002115DF" w:rsidRPr="00E45420" w:rsidRDefault="002115DF" w:rsidP="002115D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M</w:t>
            </w:r>
          </w:p>
        </w:tc>
      </w:tr>
      <w:tr w:rsidR="002115DF" w:rsidRPr="00415C8C" w14:paraId="6989CF24" w14:textId="77777777" w:rsidTr="00415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012AD23E" w14:textId="77777777" w:rsidR="002115DF" w:rsidRDefault="002115DF" w:rsidP="002115D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Low</w:t>
            </w:r>
          </w:p>
        </w:tc>
        <w:tc>
          <w:tcPr>
            <w:tcW w:w="8505" w:type="dxa"/>
          </w:tcPr>
          <w:p w14:paraId="62D03B8F" w14:textId="77777777" w:rsidR="002115DF" w:rsidRPr="00E45420" w:rsidRDefault="002115DF" w:rsidP="002115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L</w:t>
            </w:r>
          </w:p>
        </w:tc>
      </w:tr>
    </w:tbl>
    <w:p w14:paraId="66DC767C" w14:textId="77777777" w:rsidR="00415C8C" w:rsidRDefault="00415C8C" w:rsidP="00415C8C">
      <w:pPr>
        <w:pStyle w:val="BodyText"/>
      </w:pPr>
    </w:p>
    <w:p w14:paraId="32BA6E28" w14:textId="77777777" w:rsidR="00415C8C" w:rsidRDefault="00415C8C" w:rsidP="00415C8C">
      <w:pPr>
        <w:pStyle w:val="BodyText"/>
      </w:pPr>
      <w:r>
        <w:br w:type="page"/>
      </w:r>
    </w:p>
    <w:p w14:paraId="3520B8B8" w14:textId="77777777" w:rsidR="00222DC3" w:rsidRPr="00114D08" w:rsidRDefault="00222DC3" w:rsidP="00415C8C">
      <w:pPr>
        <w:pStyle w:val="TOCHeading"/>
      </w:pPr>
      <w:r w:rsidRPr="00114D08">
        <w:lastRenderedPageBreak/>
        <w:t>Contents</w:t>
      </w:r>
    </w:p>
    <w:p w14:paraId="00DEE229" w14:textId="59EF9C07" w:rsidR="0048732B" w:rsidRDefault="00415C8C">
      <w:pPr>
        <w:pStyle w:val="TOC1"/>
        <w:tabs>
          <w:tab w:val="left" w:pos="400"/>
          <w:tab w:val="right" w:leader="dot" w:pos="9347"/>
        </w:tabs>
        <w:rPr>
          <w:rFonts w:asciiTheme="minorHAnsi" w:hAnsiTheme="minorHAnsi" w:cstheme="minorBidi"/>
          <w:bCs w:val="0"/>
          <w:caps w:val="0"/>
          <w:noProof/>
          <w:color w:val="auto"/>
          <w:sz w:val="22"/>
          <w:szCs w:val="22"/>
          <w:lang w:eastAsia="zh-CN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"3-3" \h \z \t "Heading 1,1,Heading 2,2,Appendix Level 1,1,Appendix Level 2,2,Appendix Level 3,3" </w:instrText>
      </w:r>
      <w:r>
        <w:rPr>
          <w:caps w:val="0"/>
        </w:rPr>
        <w:fldChar w:fldCharType="separate"/>
      </w:r>
      <w:hyperlink w:anchor="_Toc50138980" w:history="1">
        <w:r w:rsidR="0048732B" w:rsidRPr="0009013F">
          <w:rPr>
            <w:rStyle w:val="Hyperlink"/>
            <w:noProof/>
          </w:rPr>
          <w:t>1</w:t>
        </w:r>
        <w:r w:rsidR="0048732B">
          <w:rPr>
            <w:rFonts w:asciiTheme="minorHAnsi" w:hAnsiTheme="minorHAnsi" w:cstheme="minorBidi"/>
            <w:bCs w:val="0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OverView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_Toc50138980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0196F692" w14:textId="4D5C5D33" w:rsidR="0048732B" w:rsidRDefault="005B4C5B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1" w:history="1">
        <w:r w:rsidR="0048732B" w:rsidRPr="0009013F">
          <w:rPr>
            <w:rStyle w:val="Hyperlink"/>
            <w:noProof/>
          </w:rPr>
          <w:t>1.1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Summary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_Toc50138981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177DF0F2" w14:textId="72D24D72" w:rsidR="0048732B" w:rsidRDefault="005B4C5B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2" w:history="1">
        <w:r w:rsidR="0048732B" w:rsidRPr="0009013F">
          <w:rPr>
            <w:rStyle w:val="Hyperlink"/>
            <w:noProof/>
          </w:rPr>
          <w:t>1.2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Environment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_Toc50138982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559131D7" w14:textId="297BB1CB" w:rsidR="0048732B" w:rsidRDefault="005B4C5B">
      <w:pPr>
        <w:pStyle w:val="TOC3"/>
        <w:tabs>
          <w:tab w:val="left" w:pos="1200"/>
          <w:tab w:val="right" w:leader="dot" w:pos="9347"/>
        </w:tabs>
        <w:rPr>
          <w:rFonts w:asciiTheme="minorHAnsi" w:hAnsiTheme="minorHAnsi" w:cstheme="minorBidi"/>
          <w:iCs w:val="0"/>
          <w:noProof/>
          <w:color w:val="auto"/>
          <w:sz w:val="22"/>
          <w:szCs w:val="22"/>
          <w:lang w:eastAsia="zh-CN"/>
        </w:rPr>
      </w:pPr>
      <w:hyperlink w:anchor="_Toc50138983" w:history="1">
        <w:r w:rsidR="0048732B" w:rsidRPr="0009013F">
          <w:rPr>
            <w:rStyle w:val="Hyperlink"/>
            <w:noProof/>
            <w:lang w:eastAsia="zh-CN"/>
          </w:rPr>
          <w:t>1.2.1</w:t>
        </w:r>
        <w:r w:rsidR="0048732B">
          <w:rPr>
            <w:rFonts w:asciiTheme="minorHAnsi" w:hAnsiTheme="minorHAnsi" w:cstheme="minorBidi"/>
            <w:iC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  <w:lang w:eastAsia="zh-CN"/>
          </w:rPr>
          <w:t>Application software configuration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_Toc50138983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3E31DFF5" w14:textId="12BDF373" w:rsidR="0048732B" w:rsidRDefault="005B4C5B">
      <w:pPr>
        <w:pStyle w:val="TOC3"/>
        <w:tabs>
          <w:tab w:val="left" w:pos="1200"/>
          <w:tab w:val="right" w:leader="dot" w:pos="9347"/>
        </w:tabs>
        <w:rPr>
          <w:rFonts w:asciiTheme="minorHAnsi" w:hAnsiTheme="minorHAnsi" w:cstheme="minorBidi"/>
          <w:iCs w:val="0"/>
          <w:noProof/>
          <w:color w:val="auto"/>
          <w:sz w:val="22"/>
          <w:szCs w:val="22"/>
          <w:lang w:eastAsia="zh-CN"/>
        </w:rPr>
      </w:pPr>
      <w:hyperlink w:anchor="_Toc50138984" w:history="1">
        <w:r w:rsidR="0048732B" w:rsidRPr="0009013F">
          <w:rPr>
            <w:rStyle w:val="Hyperlink"/>
            <w:noProof/>
            <w:lang w:eastAsia="zh-CN"/>
          </w:rPr>
          <w:t>1.2.2</w:t>
        </w:r>
        <w:r w:rsidR="0048732B">
          <w:rPr>
            <w:rFonts w:asciiTheme="minorHAnsi" w:hAnsiTheme="minorHAnsi" w:cstheme="minorBidi"/>
            <w:iC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  <w:lang w:eastAsia="zh-CN"/>
          </w:rPr>
          <w:t>Application hardware configuration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_Toc50138984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1A6989E1" w14:textId="030AA11A" w:rsidR="0048732B" w:rsidRDefault="005B4C5B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5" w:history="1">
        <w:r w:rsidR="0048732B" w:rsidRPr="0009013F">
          <w:rPr>
            <w:rStyle w:val="Hyperlink"/>
            <w:noProof/>
          </w:rPr>
          <w:t>1.3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Testing Object/requirement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_Toc50138985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5DDB4857" w14:textId="04F12124" w:rsidR="0048732B" w:rsidRDefault="005B4C5B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6" w:history="1">
        <w:r w:rsidR="0048732B" w:rsidRPr="0009013F">
          <w:rPr>
            <w:rStyle w:val="Hyperlink"/>
            <w:noProof/>
          </w:rPr>
          <w:t>1.4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Test Tool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_Toc50138986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4</w:t>
        </w:r>
        <w:r w:rsidR="0048732B">
          <w:rPr>
            <w:noProof/>
            <w:webHidden/>
          </w:rPr>
          <w:fldChar w:fldCharType="end"/>
        </w:r>
      </w:hyperlink>
    </w:p>
    <w:p w14:paraId="40731602" w14:textId="45F24A31" w:rsidR="0048732B" w:rsidRDefault="005B4C5B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7" w:history="1">
        <w:r w:rsidR="0048732B" w:rsidRPr="0009013F">
          <w:rPr>
            <w:rStyle w:val="Hyperlink"/>
            <w:noProof/>
          </w:rPr>
          <w:t>1.5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Accept Criteria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_Toc50138987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5</w:t>
        </w:r>
        <w:r w:rsidR="0048732B">
          <w:rPr>
            <w:noProof/>
            <w:webHidden/>
          </w:rPr>
          <w:fldChar w:fldCharType="end"/>
        </w:r>
      </w:hyperlink>
    </w:p>
    <w:p w14:paraId="1A2033DB" w14:textId="7D2F0410" w:rsidR="0048732B" w:rsidRDefault="005B4C5B">
      <w:pPr>
        <w:pStyle w:val="TOC1"/>
        <w:tabs>
          <w:tab w:val="left" w:pos="400"/>
          <w:tab w:val="right" w:leader="dot" w:pos="9347"/>
        </w:tabs>
        <w:rPr>
          <w:rFonts w:asciiTheme="minorHAnsi" w:hAnsiTheme="minorHAnsi" w:cstheme="minorBidi"/>
          <w:bCs w:val="0"/>
          <w:caps w:val="0"/>
          <w:noProof/>
          <w:color w:val="auto"/>
          <w:sz w:val="22"/>
          <w:szCs w:val="22"/>
          <w:lang w:eastAsia="zh-CN"/>
        </w:rPr>
      </w:pPr>
      <w:hyperlink w:anchor="_Toc50138988" w:history="1">
        <w:r w:rsidR="0048732B" w:rsidRPr="0009013F">
          <w:rPr>
            <w:rStyle w:val="Hyperlink"/>
            <w:noProof/>
          </w:rPr>
          <w:t>2</w:t>
        </w:r>
        <w:r w:rsidR="0048732B">
          <w:rPr>
            <w:rFonts w:asciiTheme="minorHAnsi" w:hAnsiTheme="minorHAnsi" w:cstheme="minorBidi"/>
            <w:bCs w:val="0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Test Result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_Toc50138988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5</w:t>
        </w:r>
        <w:r w:rsidR="0048732B">
          <w:rPr>
            <w:noProof/>
            <w:webHidden/>
          </w:rPr>
          <w:fldChar w:fldCharType="end"/>
        </w:r>
      </w:hyperlink>
    </w:p>
    <w:p w14:paraId="607205F7" w14:textId="64E76BF3" w:rsidR="0048732B" w:rsidRDefault="005B4C5B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89" w:history="1">
        <w:r w:rsidR="0048732B" w:rsidRPr="0009013F">
          <w:rPr>
            <w:rStyle w:val="Hyperlink"/>
            <w:noProof/>
            <w:lang w:eastAsia="zh-CN"/>
          </w:rPr>
          <w:t>2.1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b/>
            <w:noProof/>
            <w:lang w:eastAsia="zh-CN"/>
          </w:rPr>
          <w:t>Anonymous User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_Toc50138989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5</w:t>
        </w:r>
        <w:r w:rsidR="0048732B">
          <w:rPr>
            <w:noProof/>
            <w:webHidden/>
          </w:rPr>
          <w:fldChar w:fldCharType="end"/>
        </w:r>
      </w:hyperlink>
    </w:p>
    <w:p w14:paraId="115BB16C" w14:textId="57328B8D" w:rsidR="0048732B" w:rsidRDefault="005B4C5B">
      <w:pPr>
        <w:pStyle w:val="TOC3"/>
        <w:tabs>
          <w:tab w:val="left" w:pos="1200"/>
          <w:tab w:val="right" w:leader="dot" w:pos="9347"/>
        </w:tabs>
        <w:rPr>
          <w:rFonts w:asciiTheme="minorHAnsi" w:hAnsiTheme="minorHAnsi" w:cstheme="minorBidi"/>
          <w:iCs w:val="0"/>
          <w:noProof/>
          <w:color w:val="auto"/>
          <w:sz w:val="22"/>
          <w:szCs w:val="22"/>
          <w:lang w:eastAsia="zh-CN"/>
        </w:rPr>
      </w:pPr>
      <w:hyperlink w:anchor="_Toc50138990" w:history="1">
        <w:r w:rsidR="0048732B" w:rsidRPr="0009013F">
          <w:rPr>
            <w:rStyle w:val="Hyperlink"/>
            <w:noProof/>
          </w:rPr>
          <w:t>2.1.1</w:t>
        </w:r>
        <w:r w:rsidR="0048732B">
          <w:rPr>
            <w:rFonts w:asciiTheme="minorHAnsi" w:hAnsiTheme="minorHAnsi" w:cstheme="minorBidi"/>
            <w:iC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Load Model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_Toc50138990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5</w:t>
        </w:r>
        <w:r w:rsidR="0048732B">
          <w:rPr>
            <w:noProof/>
            <w:webHidden/>
          </w:rPr>
          <w:fldChar w:fldCharType="end"/>
        </w:r>
      </w:hyperlink>
    </w:p>
    <w:p w14:paraId="05B223CD" w14:textId="5A8CAF2F" w:rsidR="0048732B" w:rsidRDefault="005B4C5B">
      <w:pPr>
        <w:pStyle w:val="TOC3"/>
        <w:tabs>
          <w:tab w:val="left" w:pos="1200"/>
          <w:tab w:val="right" w:leader="dot" w:pos="9347"/>
        </w:tabs>
        <w:rPr>
          <w:rFonts w:asciiTheme="minorHAnsi" w:hAnsiTheme="minorHAnsi" w:cstheme="minorBidi"/>
          <w:iCs w:val="0"/>
          <w:noProof/>
          <w:color w:val="auto"/>
          <w:sz w:val="22"/>
          <w:szCs w:val="22"/>
          <w:lang w:eastAsia="zh-CN"/>
        </w:rPr>
      </w:pPr>
      <w:hyperlink w:anchor="_Toc50138991" w:history="1">
        <w:r w:rsidR="0048732B" w:rsidRPr="0009013F">
          <w:rPr>
            <w:rStyle w:val="Hyperlink"/>
            <w:noProof/>
          </w:rPr>
          <w:t>2.1.2</w:t>
        </w:r>
        <w:r w:rsidR="0048732B">
          <w:rPr>
            <w:rFonts w:asciiTheme="minorHAnsi" w:hAnsiTheme="minorHAnsi" w:cstheme="minorBidi"/>
            <w:iC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Results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_Toc50138991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6</w:t>
        </w:r>
        <w:r w:rsidR="0048732B">
          <w:rPr>
            <w:noProof/>
            <w:webHidden/>
          </w:rPr>
          <w:fldChar w:fldCharType="end"/>
        </w:r>
      </w:hyperlink>
    </w:p>
    <w:p w14:paraId="1E141F5B" w14:textId="091B9CD9" w:rsidR="0048732B" w:rsidRDefault="005B4C5B">
      <w:pPr>
        <w:pStyle w:val="TOC1"/>
        <w:tabs>
          <w:tab w:val="left" w:pos="400"/>
          <w:tab w:val="right" w:leader="dot" w:pos="9347"/>
        </w:tabs>
        <w:rPr>
          <w:rFonts w:asciiTheme="minorHAnsi" w:hAnsiTheme="minorHAnsi" w:cstheme="minorBidi"/>
          <w:bCs w:val="0"/>
          <w:caps w:val="0"/>
          <w:noProof/>
          <w:color w:val="auto"/>
          <w:sz w:val="22"/>
          <w:szCs w:val="22"/>
          <w:lang w:eastAsia="zh-CN"/>
        </w:rPr>
      </w:pPr>
      <w:hyperlink w:anchor="_Toc50138992" w:history="1">
        <w:r w:rsidR="0048732B" w:rsidRPr="0009013F">
          <w:rPr>
            <w:rStyle w:val="Hyperlink"/>
            <w:noProof/>
          </w:rPr>
          <w:t>3</w:t>
        </w:r>
        <w:r w:rsidR="0048732B">
          <w:rPr>
            <w:rFonts w:asciiTheme="minorHAnsi" w:hAnsiTheme="minorHAnsi" w:cstheme="minorBidi"/>
            <w:bCs w:val="0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Analysis Summary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_Toc50138992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10</w:t>
        </w:r>
        <w:r w:rsidR="0048732B">
          <w:rPr>
            <w:noProof/>
            <w:webHidden/>
          </w:rPr>
          <w:fldChar w:fldCharType="end"/>
        </w:r>
      </w:hyperlink>
    </w:p>
    <w:p w14:paraId="05039C29" w14:textId="4A4336A7" w:rsidR="0048732B" w:rsidRDefault="005B4C5B">
      <w:pPr>
        <w:pStyle w:val="TOC2"/>
        <w:tabs>
          <w:tab w:val="left" w:pos="800"/>
          <w:tab w:val="right" w:leader="dot" w:pos="9347"/>
        </w:tabs>
        <w:rPr>
          <w:rFonts w:asciiTheme="minorHAnsi" w:hAnsiTheme="minorHAnsi" w:cstheme="minorBidi"/>
          <w:caps w:val="0"/>
          <w:noProof/>
          <w:color w:val="auto"/>
          <w:sz w:val="22"/>
          <w:szCs w:val="22"/>
          <w:lang w:eastAsia="zh-CN"/>
        </w:rPr>
      </w:pPr>
      <w:hyperlink w:anchor="_Toc50138993" w:history="1">
        <w:r w:rsidR="0048732B" w:rsidRPr="0009013F">
          <w:rPr>
            <w:rStyle w:val="Hyperlink"/>
            <w:noProof/>
          </w:rPr>
          <w:t>3.1</w:t>
        </w:r>
        <w:r w:rsidR="0048732B">
          <w:rPr>
            <w:rFonts w:asciiTheme="minorHAnsi" w:hAnsiTheme="minorHAnsi" w:cstheme="minorBidi"/>
            <w:caps w:val="0"/>
            <w:noProof/>
            <w:color w:val="auto"/>
            <w:sz w:val="22"/>
            <w:szCs w:val="22"/>
            <w:lang w:eastAsia="zh-CN"/>
          </w:rPr>
          <w:tab/>
        </w:r>
        <w:r w:rsidR="0048732B" w:rsidRPr="0009013F">
          <w:rPr>
            <w:rStyle w:val="Hyperlink"/>
            <w:noProof/>
          </w:rPr>
          <w:t>Analyze</w:t>
        </w:r>
        <w:r w:rsidR="0048732B">
          <w:rPr>
            <w:noProof/>
            <w:webHidden/>
          </w:rPr>
          <w:tab/>
        </w:r>
        <w:r w:rsidR="0048732B">
          <w:rPr>
            <w:noProof/>
            <w:webHidden/>
          </w:rPr>
          <w:fldChar w:fldCharType="begin"/>
        </w:r>
        <w:r w:rsidR="0048732B">
          <w:rPr>
            <w:noProof/>
            <w:webHidden/>
          </w:rPr>
          <w:instrText xml:space="preserve"> PAGEREF _Toc50138993 \h </w:instrText>
        </w:r>
        <w:r w:rsidR="0048732B">
          <w:rPr>
            <w:noProof/>
            <w:webHidden/>
          </w:rPr>
        </w:r>
        <w:r w:rsidR="0048732B">
          <w:rPr>
            <w:noProof/>
            <w:webHidden/>
          </w:rPr>
          <w:fldChar w:fldCharType="separate"/>
        </w:r>
        <w:r w:rsidR="0048732B">
          <w:rPr>
            <w:noProof/>
            <w:webHidden/>
          </w:rPr>
          <w:t>10</w:t>
        </w:r>
        <w:r w:rsidR="0048732B">
          <w:rPr>
            <w:noProof/>
            <w:webHidden/>
          </w:rPr>
          <w:fldChar w:fldCharType="end"/>
        </w:r>
      </w:hyperlink>
    </w:p>
    <w:p w14:paraId="1829DDFD" w14:textId="768A89E9" w:rsidR="00222DC3" w:rsidRPr="00114D08" w:rsidRDefault="00415C8C" w:rsidP="00415C8C">
      <w:pPr>
        <w:pStyle w:val="BodyText"/>
      </w:pPr>
      <w:r>
        <w:rPr>
          <w:bCs/>
          <w:caps/>
          <w:color w:val="3B3838" w:themeColor="background2" w:themeShade="40"/>
          <w:szCs w:val="24"/>
        </w:rPr>
        <w:fldChar w:fldCharType="end"/>
      </w:r>
    </w:p>
    <w:p w14:paraId="1935F779" w14:textId="77777777" w:rsidR="00222DC3" w:rsidRPr="00114D08" w:rsidRDefault="00222DC3" w:rsidP="00415C8C">
      <w:pPr>
        <w:pStyle w:val="BodyText"/>
      </w:pPr>
    </w:p>
    <w:p w14:paraId="46639826" w14:textId="77777777" w:rsidR="007B51F0" w:rsidRDefault="00222DC3" w:rsidP="00CA08C1">
      <w:pPr>
        <w:pStyle w:val="NoteStyle"/>
      </w:pPr>
      <w:r w:rsidRPr="00114D08">
        <w:br w:type="page"/>
      </w:r>
      <w:bookmarkEnd w:id="0"/>
      <w:bookmarkEnd w:id="1"/>
      <w:bookmarkEnd w:id="2"/>
      <w:bookmarkEnd w:id="3"/>
    </w:p>
    <w:p w14:paraId="0BB4D0A5" w14:textId="644D1E06" w:rsidR="00D80EEB" w:rsidRDefault="00F21FE4" w:rsidP="00F21FE4">
      <w:pPr>
        <w:pStyle w:val="Heading1"/>
      </w:pPr>
      <w:bookmarkStart w:id="4" w:name="_Toc50138980"/>
      <w:bookmarkStart w:id="5" w:name="_Toc507401089"/>
      <w:bookmarkStart w:id="6" w:name="_Toc507412769"/>
      <w:bookmarkStart w:id="7" w:name="_Toc98150806"/>
      <w:bookmarkStart w:id="8" w:name="_Toc127673395"/>
      <w:r>
        <w:lastRenderedPageBreak/>
        <w:t>OverView</w:t>
      </w:r>
      <w:bookmarkEnd w:id="4"/>
    </w:p>
    <w:p w14:paraId="75D0D6AC" w14:textId="04B0BFA5" w:rsidR="007B51F0" w:rsidRDefault="007B51F0" w:rsidP="009E1C9D">
      <w:pPr>
        <w:pStyle w:val="Heading2"/>
      </w:pPr>
      <w:bookmarkStart w:id="9" w:name="_Toc50138981"/>
      <w:r>
        <w:t>Summary</w:t>
      </w:r>
      <w:bookmarkEnd w:id="5"/>
      <w:bookmarkEnd w:id="6"/>
      <w:bookmarkEnd w:id="7"/>
      <w:bookmarkEnd w:id="8"/>
      <w:bookmarkEnd w:id="9"/>
    </w:p>
    <w:p w14:paraId="58895662" w14:textId="224134E9" w:rsidR="006F1531" w:rsidRPr="006F1531" w:rsidRDefault="006F1531" w:rsidP="006F1531">
      <w:pPr>
        <w:pStyle w:val="BodyText"/>
        <w:rPr>
          <w:lang w:eastAsia="zh-CN"/>
        </w:rPr>
      </w:pPr>
      <w:r w:rsidRPr="006F1531">
        <w:rPr>
          <w:lang w:eastAsia="zh-CN"/>
        </w:rPr>
        <w:t>BlogEngine.NET</w:t>
      </w:r>
      <w:r>
        <w:rPr>
          <w:lang w:eastAsia="zh-CN"/>
        </w:rPr>
        <w:t xml:space="preserve"> is the web application.</w:t>
      </w:r>
    </w:p>
    <w:p w14:paraId="1099A498" w14:textId="76563395" w:rsidR="00C976FC" w:rsidRPr="00C976FC" w:rsidRDefault="00C976FC" w:rsidP="006F1531">
      <w:pPr>
        <w:pStyle w:val="BodyText"/>
        <w:ind w:left="720"/>
      </w:pPr>
    </w:p>
    <w:p w14:paraId="4E9439B3" w14:textId="443D40F0" w:rsidR="0061778C" w:rsidRPr="0061778C" w:rsidRDefault="007B51F0" w:rsidP="0061778C">
      <w:pPr>
        <w:pStyle w:val="Heading2"/>
      </w:pPr>
      <w:bookmarkStart w:id="10" w:name="_Toc507401090"/>
      <w:bookmarkStart w:id="11" w:name="_Toc507412770"/>
      <w:bookmarkStart w:id="12" w:name="_Toc98150807"/>
      <w:bookmarkStart w:id="13" w:name="_Toc127673396"/>
      <w:bookmarkStart w:id="14" w:name="_Toc50138982"/>
      <w:r>
        <w:t>Environment</w:t>
      </w:r>
      <w:bookmarkEnd w:id="10"/>
      <w:bookmarkEnd w:id="11"/>
      <w:bookmarkEnd w:id="12"/>
      <w:bookmarkEnd w:id="13"/>
      <w:bookmarkEnd w:id="14"/>
    </w:p>
    <w:p w14:paraId="37C1453F" w14:textId="7089FBC7" w:rsidR="006F1531" w:rsidRPr="006F1531" w:rsidRDefault="007F2190" w:rsidP="006F1531">
      <w:pPr>
        <w:pStyle w:val="Heading3"/>
        <w:rPr>
          <w:lang w:eastAsia="zh-CN"/>
        </w:rPr>
      </w:pPr>
      <w:bookmarkStart w:id="15" w:name="_Toc50138983"/>
      <w:r>
        <w:rPr>
          <w:lang w:eastAsia="zh-CN"/>
        </w:rPr>
        <w:t xml:space="preserve">Application </w:t>
      </w:r>
      <w:r w:rsidR="006F1531">
        <w:rPr>
          <w:lang w:eastAsia="zh-CN"/>
        </w:rPr>
        <w:t>software configuration</w:t>
      </w:r>
      <w:bookmarkEnd w:id="15"/>
    </w:p>
    <w:p w14:paraId="6A83C8A2" w14:textId="77777777" w:rsidR="006F1531" w:rsidRPr="006F1531" w:rsidRDefault="006F1531" w:rsidP="006F1531">
      <w:pPr>
        <w:pStyle w:val="BodyText"/>
        <w:rPr>
          <w:lang w:eastAsia="zh-CN"/>
        </w:rPr>
      </w:pPr>
    </w:p>
    <w:p w14:paraId="46435ABD" w14:textId="5414DBBE" w:rsidR="007F2190" w:rsidRDefault="006F1531" w:rsidP="0057696E">
      <w:pPr>
        <w:pStyle w:val="Heading3"/>
        <w:rPr>
          <w:lang w:eastAsia="zh-CN"/>
        </w:rPr>
      </w:pPr>
      <w:bookmarkStart w:id="16" w:name="_Toc50138984"/>
      <w:r>
        <w:rPr>
          <w:lang w:eastAsia="zh-CN"/>
        </w:rPr>
        <w:t>Application</w:t>
      </w:r>
      <w:r w:rsidR="007F2190">
        <w:rPr>
          <w:lang w:eastAsia="zh-CN"/>
        </w:rPr>
        <w:t xml:space="preserve"> hardware configuration</w:t>
      </w:r>
      <w:bookmarkEnd w:id="16"/>
    </w:p>
    <w:p w14:paraId="3F3EEE73" w14:textId="54809562" w:rsidR="006F1531" w:rsidRDefault="006F1531" w:rsidP="006F1531">
      <w:pPr>
        <w:pStyle w:val="BodyText"/>
        <w:rPr>
          <w:lang w:eastAsia="zh-CN"/>
        </w:rPr>
      </w:pPr>
      <w:r>
        <w:rPr>
          <w:lang w:eastAsia="zh-CN"/>
        </w:rPr>
        <w:t>CPU:</w:t>
      </w:r>
      <w:r w:rsidR="0098324A">
        <w:rPr>
          <w:lang w:eastAsia="zh-CN"/>
        </w:rPr>
        <w:t xml:space="preserve"> 11</w:t>
      </w:r>
      <w:r w:rsidR="0098324A">
        <w:rPr>
          <w:rFonts w:hint="eastAsia"/>
          <w:lang w:eastAsia="zh-CN"/>
        </w:rPr>
        <w:t>th</w:t>
      </w:r>
      <w:r w:rsidR="0098324A">
        <w:rPr>
          <w:lang w:eastAsia="zh-CN"/>
        </w:rPr>
        <w:t xml:space="preserve"> Gen Intel i5-1145G7 @ 2.6GHz</w:t>
      </w:r>
    </w:p>
    <w:p w14:paraId="2D3610FB" w14:textId="68D07A58" w:rsidR="006F1531" w:rsidRDefault="006F1531" w:rsidP="006F1531">
      <w:pPr>
        <w:pStyle w:val="BodyText"/>
        <w:rPr>
          <w:lang w:eastAsia="zh-CN"/>
        </w:rPr>
      </w:pPr>
    </w:p>
    <w:p w14:paraId="520B1796" w14:textId="617B4C59" w:rsidR="006F1531" w:rsidRPr="006F1531" w:rsidRDefault="006F1531" w:rsidP="006F1531">
      <w:pPr>
        <w:pStyle w:val="BodyText"/>
        <w:rPr>
          <w:lang w:eastAsia="zh-CN"/>
        </w:rPr>
      </w:pPr>
      <w:r>
        <w:rPr>
          <w:lang w:eastAsia="zh-CN"/>
        </w:rPr>
        <w:t>Memory:</w:t>
      </w:r>
      <w:r w:rsidR="0098324A">
        <w:rPr>
          <w:lang w:eastAsia="zh-CN"/>
        </w:rPr>
        <w:t xml:space="preserve"> 2</w:t>
      </w:r>
      <w:r w:rsidR="000E5F0E">
        <w:rPr>
          <w:lang w:eastAsia="zh-CN"/>
        </w:rPr>
        <w:t>4</w:t>
      </w:r>
      <w:r w:rsidR="0098324A">
        <w:rPr>
          <w:lang w:eastAsia="zh-CN"/>
        </w:rPr>
        <w:t>GB</w:t>
      </w:r>
    </w:p>
    <w:p w14:paraId="2B71E550" w14:textId="238910A7" w:rsidR="006F1531" w:rsidRPr="006F1531" w:rsidRDefault="006F1531" w:rsidP="006F1531">
      <w:pPr>
        <w:pStyle w:val="BodyText"/>
        <w:rPr>
          <w:lang w:eastAsia="zh-CN"/>
        </w:rPr>
      </w:pPr>
      <w:r>
        <w:rPr>
          <w:lang w:eastAsia="zh-CN"/>
        </w:rPr>
        <w:t xml:space="preserve">        </w:t>
      </w:r>
    </w:p>
    <w:p w14:paraId="31AA639E" w14:textId="20F26720" w:rsidR="0058752B" w:rsidRDefault="0058752B" w:rsidP="006B4768">
      <w:pPr>
        <w:widowControl/>
        <w:spacing w:line="240" w:lineRule="auto"/>
        <w:ind w:left="720"/>
        <w:rPr>
          <w:rFonts w:eastAsia="Times New Roman"/>
          <w:lang w:val="en-AU"/>
        </w:rPr>
      </w:pPr>
    </w:p>
    <w:p w14:paraId="22503507" w14:textId="77777777" w:rsidR="006F1531" w:rsidRDefault="006F1531" w:rsidP="006F1531">
      <w:pPr>
        <w:widowControl/>
        <w:spacing w:line="240" w:lineRule="auto"/>
        <w:rPr>
          <w:rFonts w:eastAsia="Times New Roman"/>
          <w:lang w:val="en-AU"/>
        </w:rPr>
      </w:pPr>
    </w:p>
    <w:p w14:paraId="6658532F" w14:textId="14978380" w:rsidR="0058752B" w:rsidRPr="006E27C7" w:rsidRDefault="0058752B" w:rsidP="007B396D">
      <w:pPr>
        <w:pStyle w:val="BodyText"/>
        <w:rPr>
          <w:b/>
          <w:lang w:eastAsia="zh-CN"/>
        </w:rPr>
      </w:pPr>
    </w:p>
    <w:p w14:paraId="76909188" w14:textId="5C3B353E" w:rsidR="00CB09A4" w:rsidRDefault="00CB09A4" w:rsidP="007B396D">
      <w:pPr>
        <w:pStyle w:val="BodyText"/>
        <w:rPr>
          <w:lang w:eastAsia="zh-CN"/>
        </w:rPr>
      </w:pPr>
    </w:p>
    <w:p w14:paraId="232C1787" w14:textId="0B52D5F3" w:rsidR="00F12F37" w:rsidRDefault="00F12F37" w:rsidP="00F12F37">
      <w:pPr>
        <w:pStyle w:val="Heading2"/>
      </w:pPr>
      <w:bookmarkStart w:id="17" w:name="_Toc50138985"/>
      <w:r>
        <w:t>Testing Object/requirement</w:t>
      </w:r>
      <w:bookmarkEnd w:id="17"/>
    </w:p>
    <w:p w14:paraId="7B6CF50F" w14:textId="23D1E18E" w:rsidR="00BA1DF9" w:rsidRDefault="006B4768" w:rsidP="006B4768">
      <w:pPr>
        <w:pStyle w:val="BodyText"/>
        <w:ind w:firstLine="357"/>
        <w:rPr>
          <w:lang w:eastAsia="zh-CN"/>
        </w:rPr>
      </w:pPr>
      <w:r>
        <w:rPr>
          <w:lang w:eastAsia="zh-CN"/>
        </w:rPr>
        <w:t>Increase in the number of users and data to the server</w:t>
      </w:r>
      <w:r w:rsidR="0038556A">
        <w:rPr>
          <w:lang w:eastAsia="zh-CN"/>
        </w:rPr>
        <w:t>, collect all the test result during the system under pressure.</w:t>
      </w:r>
      <w:r>
        <w:rPr>
          <w:lang w:eastAsia="zh-CN"/>
        </w:rPr>
        <w:t xml:space="preserve"> Measure the performance</w:t>
      </w:r>
      <w:r w:rsidR="00BA1DF9">
        <w:rPr>
          <w:lang w:eastAsia="zh-CN"/>
        </w:rPr>
        <w:t xml:space="preserve"> as below:</w:t>
      </w:r>
    </w:p>
    <w:p w14:paraId="6FEFBE1F" w14:textId="7E0F6D41" w:rsidR="00A103C7" w:rsidRDefault="00A103C7" w:rsidP="00A103C7">
      <w:pPr>
        <w:pStyle w:val="ListBullet"/>
      </w:pPr>
      <w:r>
        <w:t xml:space="preserve">Measure front-to-end response time for capacity testing environment </w:t>
      </w:r>
    </w:p>
    <w:p w14:paraId="162CA38E" w14:textId="646B6BCB" w:rsidR="00A103C7" w:rsidRDefault="00A103C7" w:rsidP="00A103C7">
      <w:pPr>
        <w:pStyle w:val="ListBullet"/>
      </w:pPr>
      <w:r>
        <w:t>Measure the error rate for capacity testing environment</w:t>
      </w:r>
    </w:p>
    <w:p w14:paraId="081347CE" w14:textId="4368E7C8" w:rsidR="00A103C7" w:rsidRDefault="00A103C7" w:rsidP="00A103C7">
      <w:pPr>
        <w:pStyle w:val="ListBullet"/>
      </w:pPr>
      <w:r>
        <w:t>Measure the resource usage on server</w:t>
      </w:r>
    </w:p>
    <w:p w14:paraId="3F3F0777" w14:textId="3E89F478" w:rsidR="00A103C7" w:rsidRPr="005B026C" w:rsidRDefault="00A103C7" w:rsidP="00A103C7">
      <w:pPr>
        <w:pStyle w:val="ListBullet"/>
      </w:pPr>
      <w:r>
        <w:t xml:space="preserve">Get the saturation point </w:t>
      </w:r>
    </w:p>
    <w:p w14:paraId="725C4B6C" w14:textId="4CAF039F" w:rsidR="00CE2F07" w:rsidRDefault="00CE2F07" w:rsidP="00A103C7">
      <w:pPr>
        <w:pStyle w:val="BodyText"/>
      </w:pPr>
    </w:p>
    <w:p w14:paraId="310D80B5" w14:textId="77777777" w:rsidR="00C75786" w:rsidRDefault="00C75786" w:rsidP="007B396D">
      <w:pPr>
        <w:pStyle w:val="BodyText"/>
        <w:rPr>
          <w:lang w:eastAsia="zh-CN"/>
        </w:rPr>
      </w:pPr>
    </w:p>
    <w:p w14:paraId="6E0F7D1D" w14:textId="77777777" w:rsidR="00AD3F6A" w:rsidRDefault="00AD3F6A" w:rsidP="003E36F7">
      <w:pPr>
        <w:pStyle w:val="Heading2"/>
      </w:pPr>
      <w:bookmarkStart w:id="18" w:name="_Toc50138986"/>
      <w:r>
        <w:rPr>
          <w:rFonts w:hint="eastAsia"/>
        </w:rPr>
        <w:t>T</w:t>
      </w:r>
      <w:r w:rsidR="003D6776">
        <w:rPr>
          <w:rFonts w:hint="eastAsia"/>
        </w:rPr>
        <w:t>est</w:t>
      </w:r>
      <w:r>
        <w:t xml:space="preserve"> </w:t>
      </w:r>
      <w:r w:rsidR="003D6776">
        <w:rPr>
          <w:rFonts w:hint="eastAsia"/>
        </w:rPr>
        <w:t>T</w:t>
      </w:r>
      <w:r w:rsidR="003D6776">
        <w:t>ool</w:t>
      </w:r>
      <w:bookmarkEnd w:id="18"/>
    </w:p>
    <w:p w14:paraId="68D3725C" w14:textId="712AD7B4" w:rsidR="00C81571" w:rsidRDefault="00156C8D" w:rsidP="00222333">
      <w:pPr>
        <w:pStyle w:val="BodyText"/>
        <w:rPr>
          <w:lang w:eastAsia="zh-CN"/>
        </w:rPr>
      </w:pPr>
      <w:r>
        <w:rPr>
          <w:rFonts w:hint="eastAsia"/>
          <w:lang w:eastAsia="zh-CN"/>
        </w:rPr>
        <w:t>Client Side</w:t>
      </w:r>
      <w:r w:rsidR="00AD3F6A">
        <w:rPr>
          <w:rFonts w:hint="eastAsia"/>
          <w:lang w:eastAsia="zh-CN"/>
        </w:rPr>
        <w:t>：</w:t>
      </w:r>
      <w:proofErr w:type="spellStart"/>
      <w:r w:rsidR="00AD3F6A">
        <w:rPr>
          <w:rFonts w:hint="eastAsia"/>
          <w:lang w:eastAsia="zh-CN"/>
        </w:rPr>
        <w:t>Jmeter</w:t>
      </w:r>
      <w:proofErr w:type="spellEnd"/>
    </w:p>
    <w:p w14:paraId="1B6627DB" w14:textId="12487649" w:rsidR="00CE2F07" w:rsidRDefault="00CE2F07" w:rsidP="00CE2F07">
      <w:pPr>
        <w:pStyle w:val="Heading2"/>
      </w:pPr>
      <w:bookmarkStart w:id="19" w:name="_Toc50138987"/>
      <w:r>
        <w:t>Accept Criteria</w:t>
      </w:r>
      <w:bookmarkEnd w:id="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5"/>
        <w:gridCol w:w="1980"/>
        <w:gridCol w:w="3815"/>
      </w:tblGrid>
      <w:tr w:rsidR="00CE2F07" w:rsidRPr="006932B8" w14:paraId="0669EB92" w14:textId="77777777" w:rsidTr="00DA1D60">
        <w:trPr>
          <w:trHeight w:val="200"/>
          <w:tblHeader/>
        </w:trPr>
        <w:tc>
          <w:tcPr>
            <w:tcW w:w="2515" w:type="dxa"/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1CC22229" w14:textId="77777777" w:rsidR="00CE2F07" w:rsidRPr="006932B8" w:rsidRDefault="00CE2F07" w:rsidP="00DA1D60">
            <w:pPr>
              <w:pStyle w:val="BodyText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N</w:t>
            </w:r>
            <w:r>
              <w:rPr>
                <w:b/>
                <w:lang w:eastAsia="zh-CN"/>
              </w:rPr>
              <w:t>ame</w:t>
            </w:r>
          </w:p>
        </w:tc>
        <w:tc>
          <w:tcPr>
            <w:tcW w:w="5795" w:type="dxa"/>
            <w:gridSpan w:val="2"/>
            <w:shd w:val="clear" w:color="auto" w:fill="F0F0F0"/>
            <w:tcMar>
              <w:top w:w="105" w:type="dxa"/>
              <w:left w:w="150" w:type="dxa"/>
              <w:bottom w:w="105" w:type="dxa"/>
              <w:right w:w="225" w:type="dxa"/>
            </w:tcMar>
            <w:hideMark/>
          </w:tcPr>
          <w:p w14:paraId="5EA54C38" w14:textId="77777777" w:rsidR="00CE2F07" w:rsidRPr="006932B8" w:rsidRDefault="00CE2F07" w:rsidP="00DA1D60">
            <w:pPr>
              <w:pStyle w:val="BodyText"/>
              <w:jc w:val="center"/>
              <w:rPr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  <w:t>S</w:t>
            </w:r>
            <w:r>
              <w:rPr>
                <w:b/>
                <w:lang w:eastAsia="zh-CN"/>
              </w:rPr>
              <w:t>tandard</w:t>
            </w:r>
          </w:p>
        </w:tc>
      </w:tr>
      <w:tr w:rsidR="00CE2F07" w:rsidRPr="006932B8" w14:paraId="3AAB85AD" w14:textId="77777777" w:rsidTr="00DA1D60">
        <w:trPr>
          <w:trHeight w:val="164"/>
        </w:trPr>
        <w:tc>
          <w:tcPr>
            <w:tcW w:w="2515" w:type="dxa"/>
            <w:vMerge w:val="restart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7EF0BF" w14:textId="77777777" w:rsidR="00CE2F07" w:rsidRPr="006932B8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User</w:t>
            </w:r>
            <w:r>
              <w:rPr>
                <w:lang w:eastAsia="zh-CN"/>
              </w:rPr>
              <w:t xml:space="preserve"> response time</w:t>
            </w:r>
          </w:p>
        </w:tc>
        <w:tc>
          <w:tcPr>
            <w:tcW w:w="1980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E68569" w14:textId="77777777" w:rsidR="00CE2F07" w:rsidRPr="002F0B35" w:rsidRDefault="00CE2F07" w:rsidP="00DA1D60">
            <w:pPr>
              <w:pStyle w:val="BodyText"/>
              <w:jc w:val="center"/>
              <w:rPr>
                <w:b/>
                <w:lang w:eastAsia="zh-CN"/>
              </w:rPr>
            </w:pPr>
            <w:r w:rsidRPr="002F0B35">
              <w:rPr>
                <w:rFonts w:hint="eastAsia"/>
                <w:b/>
                <w:lang w:eastAsia="zh-CN"/>
              </w:rPr>
              <w:t>S</w:t>
            </w:r>
            <w:r w:rsidRPr="002F0B35">
              <w:rPr>
                <w:b/>
                <w:lang w:eastAsia="zh-CN"/>
              </w:rPr>
              <w:t>cene</w:t>
            </w:r>
          </w:p>
        </w:tc>
        <w:tc>
          <w:tcPr>
            <w:tcW w:w="3815" w:type="dxa"/>
          </w:tcPr>
          <w:p w14:paraId="2E98E590" w14:textId="77777777" w:rsidR="00CE2F07" w:rsidRPr="002F0B35" w:rsidRDefault="00CE2F07" w:rsidP="00DA1D60">
            <w:pPr>
              <w:pStyle w:val="BodyText"/>
              <w:jc w:val="center"/>
              <w:rPr>
                <w:b/>
                <w:lang w:eastAsia="zh-CN"/>
              </w:rPr>
            </w:pPr>
            <w:r w:rsidRPr="002F0B35">
              <w:rPr>
                <w:b/>
                <w:lang w:eastAsia="zh-CN"/>
              </w:rPr>
              <w:t>User tolerance time</w:t>
            </w:r>
          </w:p>
        </w:tc>
      </w:tr>
      <w:tr w:rsidR="00CE2F07" w:rsidRPr="006932B8" w14:paraId="663BE514" w14:textId="77777777" w:rsidTr="00DA1D60">
        <w:trPr>
          <w:trHeight w:val="317"/>
        </w:trPr>
        <w:tc>
          <w:tcPr>
            <w:tcW w:w="2515" w:type="dxa"/>
            <w:vMerge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613418CF" w14:textId="77777777" w:rsidR="00CE2F07" w:rsidRPr="002600F1" w:rsidRDefault="00CE2F07" w:rsidP="00DA1D60">
            <w:pPr>
              <w:pStyle w:val="BodyText"/>
              <w:jc w:val="center"/>
              <w:rPr>
                <w:lang w:eastAsia="zh-CN"/>
              </w:rPr>
            </w:pPr>
          </w:p>
        </w:tc>
        <w:tc>
          <w:tcPr>
            <w:tcW w:w="1980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6A8AAAC" w14:textId="77777777" w:rsidR="00CE2F07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Simple</w:t>
            </w:r>
          </w:p>
        </w:tc>
        <w:tc>
          <w:tcPr>
            <w:tcW w:w="3815" w:type="dxa"/>
          </w:tcPr>
          <w:p w14:paraId="2FA84A6C" w14:textId="77777777" w:rsidR="00CE2F07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 xml:space="preserve">2&lt; 3 </w:t>
            </w:r>
            <w:r w:rsidRPr="002600F1">
              <w:rPr>
                <w:rFonts w:hint="eastAsia"/>
                <w:lang w:eastAsia="zh-CN"/>
              </w:rPr>
              <w:t>&lt;</w:t>
            </w:r>
            <w:r>
              <w:rPr>
                <w:lang w:eastAsia="zh-CN"/>
              </w:rPr>
              <w:t>5</w:t>
            </w:r>
            <w:r w:rsidRPr="002600F1">
              <w:rPr>
                <w:rFonts w:hint="eastAsia"/>
                <w:lang w:eastAsia="zh-CN"/>
              </w:rPr>
              <w:t xml:space="preserve"> </w:t>
            </w:r>
            <w:r w:rsidRPr="006932B8">
              <w:rPr>
                <w:lang w:eastAsia="zh-CN"/>
              </w:rPr>
              <w:t>second</w:t>
            </w:r>
            <w:r>
              <w:rPr>
                <w:lang w:eastAsia="zh-CN"/>
              </w:rPr>
              <w:t>s</w:t>
            </w:r>
          </w:p>
        </w:tc>
      </w:tr>
      <w:tr w:rsidR="00CE2F07" w:rsidRPr="006932B8" w14:paraId="547090B0" w14:textId="77777777" w:rsidTr="00DA1D60">
        <w:trPr>
          <w:trHeight w:val="281"/>
        </w:trPr>
        <w:tc>
          <w:tcPr>
            <w:tcW w:w="2515" w:type="dxa"/>
            <w:vMerge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2D013EC" w14:textId="77777777" w:rsidR="00CE2F07" w:rsidRPr="002600F1" w:rsidRDefault="00CE2F07" w:rsidP="00DA1D60">
            <w:pPr>
              <w:pStyle w:val="BodyText"/>
              <w:jc w:val="center"/>
              <w:rPr>
                <w:lang w:eastAsia="zh-CN"/>
              </w:rPr>
            </w:pPr>
          </w:p>
        </w:tc>
        <w:tc>
          <w:tcPr>
            <w:tcW w:w="1980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23990E8A" w14:textId="77777777" w:rsidR="00CE2F07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C</w:t>
            </w:r>
            <w:r>
              <w:rPr>
                <w:lang w:eastAsia="zh-CN"/>
              </w:rPr>
              <w:t>omplex</w:t>
            </w:r>
          </w:p>
        </w:tc>
        <w:tc>
          <w:tcPr>
            <w:tcW w:w="3815" w:type="dxa"/>
          </w:tcPr>
          <w:p w14:paraId="41CF9AC0" w14:textId="77777777" w:rsidR="00CE2F07" w:rsidRDefault="00CE2F0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3</w:t>
            </w:r>
            <w:r>
              <w:rPr>
                <w:rFonts w:hint="eastAsia"/>
                <w:lang w:eastAsia="zh-CN"/>
              </w:rPr>
              <w:t>&lt;</w:t>
            </w:r>
            <w:r>
              <w:rPr>
                <w:lang w:eastAsia="zh-CN"/>
              </w:rPr>
              <w:t xml:space="preserve">5 </w:t>
            </w:r>
            <w:r>
              <w:rPr>
                <w:rFonts w:hint="eastAsia"/>
                <w:lang w:eastAsia="zh-CN"/>
              </w:rPr>
              <w:t>&lt;</w:t>
            </w:r>
            <w:r>
              <w:rPr>
                <w:lang w:eastAsia="zh-CN"/>
              </w:rPr>
              <w:t xml:space="preserve"> 7</w:t>
            </w:r>
            <w:r>
              <w:rPr>
                <w:rFonts w:hint="eastAsia"/>
                <w:lang w:eastAsia="zh-CN"/>
              </w:rPr>
              <w:t xml:space="preserve"> seconds</w:t>
            </w:r>
          </w:p>
        </w:tc>
      </w:tr>
      <w:tr w:rsidR="00CE2F07" w:rsidRPr="006932B8" w14:paraId="59FF4931" w14:textId="77777777" w:rsidTr="00DA1D60">
        <w:trPr>
          <w:trHeight w:val="218"/>
        </w:trPr>
        <w:tc>
          <w:tcPr>
            <w:tcW w:w="2515" w:type="dxa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D6BA113" w14:textId="77777777" w:rsidR="00CE2F07" w:rsidRPr="006932B8" w:rsidRDefault="00CE2F07" w:rsidP="00DA1D60">
            <w:pPr>
              <w:pStyle w:val="BodyText"/>
              <w:jc w:val="center"/>
              <w:rPr>
                <w:lang w:eastAsia="zh-CN"/>
              </w:rPr>
            </w:pPr>
            <w:r w:rsidRPr="00CB45D9">
              <w:rPr>
                <w:lang w:eastAsia="zh-CN"/>
              </w:rPr>
              <w:t>Request success rate</w:t>
            </w:r>
          </w:p>
        </w:tc>
        <w:tc>
          <w:tcPr>
            <w:tcW w:w="5795" w:type="dxa"/>
            <w:gridSpan w:val="2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0F60BF" w14:textId="77777777" w:rsidR="00CE2F07" w:rsidRPr="006932B8" w:rsidRDefault="00CE2F07" w:rsidP="00DA1D60">
            <w:pPr>
              <w:pStyle w:val="BodyText"/>
              <w:jc w:val="center"/>
              <w:rPr>
                <w:lang w:eastAsia="zh-CN"/>
              </w:rPr>
            </w:pPr>
            <w:r w:rsidRPr="002600F1">
              <w:rPr>
                <w:lang w:eastAsia="zh-CN"/>
              </w:rPr>
              <w:t xml:space="preserve">100 </w:t>
            </w:r>
            <w:r w:rsidRPr="006932B8">
              <w:rPr>
                <w:lang w:eastAsia="zh-CN"/>
              </w:rPr>
              <w:t>%</w:t>
            </w:r>
          </w:p>
        </w:tc>
      </w:tr>
      <w:tr w:rsidR="000242F1" w:rsidRPr="006932B8" w14:paraId="50B0C380" w14:textId="77777777" w:rsidTr="00DA1D60">
        <w:trPr>
          <w:trHeight w:val="218"/>
        </w:trPr>
        <w:tc>
          <w:tcPr>
            <w:tcW w:w="2515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85BAEBC" w14:textId="444436FA" w:rsidR="000242F1" w:rsidRPr="00CB45D9" w:rsidRDefault="000242F1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lastRenderedPageBreak/>
              <w:t>CPU</w:t>
            </w:r>
          </w:p>
        </w:tc>
        <w:tc>
          <w:tcPr>
            <w:tcW w:w="5795" w:type="dxa"/>
            <w:gridSpan w:val="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304B3804" w14:textId="314EBF8F" w:rsidR="000242F1" w:rsidRPr="002600F1" w:rsidRDefault="000242F1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&lt;70%</w:t>
            </w:r>
          </w:p>
        </w:tc>
      </w:tr>
      <w:tr w:rsidR="00023B87" w:rsidRPr="006932B8" w14:paraId="0D76FC26" w14:textId="77777777" w:rsidTr="00DA1D60">
        <w:trPr>
          <w:trHeight w:val="218"/>
        </w:trPr>
        <w:tc>
          <w:tcPr>
            <w:tcW w:w="2515" w:type="dxa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52CCD0A9" w14:textId="7EBF257C" w:rsidR="00023B87" w:rsidRDefault="00023B8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Memory</w:t>
            </w:r>
          </w:p>
        </w:tc>
        <w:tc>
          <w:tcPr>
            <w:tcW w:w="5795" w:type="dxa"/>
            <w:gridSpan w:val="2"/>
            <w:tcMar>
              <w:top w:w="105" w:type="dxa"/>
              <w:left w:w="150" w:type="dxa"/>
              <w:bottom w:w="105" w:type="dxa"/>
              <w:right w:w="150" w:type="dxa"/>
            </w:tcMar>
          </w:tcPr>
          <w:p w14:paraId="166DCDA5" w14:textId="30E943E0" w:rsidR="00023B87" w:rsidRDefault="00023B87" w:rsidP="00DA1D60">
            <w:pPr>
              <w:pStyle w:val="BodyText"/>
              <w:jc w:val="center"/>
              <w:rPr>
                <w:lang w:eastAsia="zh-CN"/>
              </w:rPr>
            </w:pPr>
            <w:r>
              <w:rPr>
                <w:lang w:eastAsia="zh-CN"/>
              </w:rPr>
              <w:t>No</w:t>
            </w:r>
            <w:r w:rsidR="00ED3B10">
              <w:rPr>
                <w:lang w:eastAsia="zh-CN"/>
              </w:rPr>
              <w:t xml:space="preserve"> memory leak</w:t>
            </w:r>
          </w:p>
        </w:tc>
      </w:tr>
    </w:tbl>
    <w:p w14:paraId="43775585" w14:textId="7E0B87D0" w:rsidR="00CE2F07" w:rsidRPr="00C81571" w:rsidRDefault="00CE2F07" w:rsidP="00222333">
      <w:pPr>
        <w:pStyle w:val="BodyText"/>
        <w:rPr>
          <w:lang w:eastAsia="zh-CN"/>
        </w:rPr>
      </w:pPr>
    </w:p>
    <w:p w14:paraId="12D72205" w14:textId="13A218A4" w:rsidR="004241FE" w:rsidRDefault="007B51F0" w:rsidP="004241FE">
      <w:pPr>
        <w:pStyle w:val="Heading1"/>
      </w:pPr>
      <w:bookmarkStart w:id="20" w:name="_Toc507401092"/>
      <w:bookmarkStart w:id="21" w:name="_Toc507412772"/>
      <w:bookmarkStart w:id="22" w:name="_Toc98150809"/>
      <w:bookmarkStart w:id="23" w:name="_Toc127673398"/>
      <w:bookmarkStart w:id="24" w:name="_Toc50138988"/>
      <w:r>
        <w:t>Test Result</w:t>
      </w:r>
      <w:bookmarkEnd w:id="20"/>
      <w:bookmarkEnd w:id="21"/>
      <w:bookmarkEnd w:id="22"/>
      <w:bookmarkEnd w:id="23"/>
      <w:bookmarkEnd w:id="24"/>
    </w:p>
    <w:p w14:paraId="3906CD3A" w14:textId="0D1FD7A9" w:rsidR="00B52CF7" w:rsidRPr="00B52CF7" w:rsidRDefault="00A103C7" w:rsidP="00B52CF7">
      <w:pPr>
        <w:pStyle w:val="Heading2"/>
        <w:rPr>
          <w:b/>
          <w:caps w:val="0"/>
          <w:lang w:eastAsia="zh-CN"/>
        </w:rPr>
      </w:pPr>
      <w:bookmarkStart w:id="25" w:name="OLE_LINK1"/>
      <w:bookmarkStart w:id="26" w:name="OLE_LINK2"/>
      <w:bookmarkStart w:id="27" w:name="_Toc50138989"/>
      <w:r>
        <w:rPr>
          <w:b/>
          <w:caps w:val="0"/>
          <w:lang w:eastAsia="zh-CN"/>
        </w:rPr>
        <w:t xml:space="preserve">Anonymous </w:t>
      </w:r>
      <w:bookmarkEnd w:id="25"/>
      <w:bookmarkEnd w:id="26"/>
      <w:r>
        <w:rPr>
          <w:b/>
          <w:caps w:val="0"/>
          <w:lang w:eastAsia="zh-CN"/>
        </w:rPr>
        <w:t>User</w:t>
      </w:r>
      <w:bookmarkEnd w:id="27"/>
    </w:p>
    <w:p w14:paraId="6BA60131" w14:textId="539CF641" w:rsidR="00CC7D04" w:rsidRDefault="00E113F3" w:rsidP="0042355B">
      <w:pPr>
        <w:pStyle w:val="Heading3"/>
      </w:pPr>
      <w:bookmarkStart w:id="28" w:name="_Toc50138990"/>
      <w:r>
        <w:t>Load Model</w:t>
      </w:r>
      <w:bookmarkEnd w:id="28"/>
    </w:p>
    <w:p w14:paraId="7BD0E0C9" w14:textId="00139756" w:rsidR="00C773FE" w:rsidRDefault="00C773FE" w:rsidP="00C773FE">
      <w:pPr>
        <w:pStyle w:val="BodyText"/>
      </w:pPr>
      <w:r w:rsidRPr="00114B50">
        <w:rPr>
          <w:b/>
        </w:rPr>
        <w:t>Precondition</w:t>
      </w:r>
      <w:r>
        <w:t xml:space="preserve">: </w:t>
      </w:r>
      <w:r w:rsidR="001A16E8">
        <w:rPr>
          <w:rFonts w:hint="eastAsia"/>
          <w:lang w:eastAsia="zh-CN"/>
        </w:rPr>
        <w:t>None</w:t>
      </w:r>
    </w:p>
    <w:p w14:paraId="51CD6E83" w14:textId="3DAEF51D" w:rsidR="00D302A2" w:rsidRPr="009951E7" w:rsidRDefault="00114B50" w:rsidP="00C773FE">
      <w:pPr>
        <w:pStyle w:val="BodyText"/>
        <w:rPr>
          <w:b/>
          <w:lang w:eastAsia="zh-CN"/>
        </w:rPr>
      </w:pPr>
      <w:r w:rsidRPr="003749C3">
        <w:rPr>
          <w:rFonts w:hint="eastAsia"/>
          <w:b/>
          <w:lang w:eastAsia="zh-CN"/>
        </w:rPr>
        <w:t>Ram</w:t>
      </w:r>
      <w:r w:rsidRPr="003749C3">
        <w:rPr>
          <w:b/>
          <w:lang w:eastAsia="zh-CN"/>
        </w:rPr>
        <w:t>p-up time</w:t>
      </w:r>
      <w:r>
        <w:rPr>
          <w:b/>
          <w:lang w:eastAsia="zh-CN"/>
        </w:rPr>
        <w:t xml:space="preserve"> (think time)</w:t>
      </w:r>
      <w:r w:rsidR="008E2A38">
        <w:rPr>
          <w:b/>
          <w:lang w:eastAsia="zh-CN"/>
        </w:rPr>
        <w:t>:</w:t>
      </w:r>
      <w:r w:rsidR="008E2A38">
        <w:rPr>
          <w:lang w:eastAsia="zh-CN"/>
        </w:rPr>
        <w:tab/>
      </w:r>
      <w:r w:rsidR="0098324A">
        <w:rPr>
          <w:lang w:eastAsia="zh-CN"/>
        </w:rPr>
        <w:t>10s</w:t>
      </w:r>
    </w:p>
    <w:p w14:paraId="50CA4D73" w14:textId="234929B5" w:rsidR="00884EB0" w:rsidRPr="001D6FC9" w:rsidRDefault="001D6FC9" w:rsidP="00884EB0">
      <w:pPr>
        <w:pStyle w:val="BodyText"/>
        <w:rPr>
          <w:b/>
          <w:lang w:eastAsia="zh-CN"/>
        </w:rPr>
      </w:pPr>
      <w:r w:rsidRPr="001D6FC9">
        <w:rPr>
          <w:b/>
          <w:lang w:eastAsia="zh-CN"/>
        </w:rPr>
        <w:t>Testing Time:</w:t>
      </w:r>
      <w:r w:rsidR="0098324A">
        <w:rPr>
          <w:b/>
          <w:lang w:eastAsia="zh-CN"/>
        </w:rPr>
        <w:t xml:space="preserve">   120s</w:t>
      </w:r>
    </w:p>
    <w:p w14:paraId="2764C213" w14:textId="77AB6BE4" w:rsidR="00C773FE" w:rsidRPr="00CD2B76" w:rsidRDefault="00C773FE" w:rsidP="00C773FE">
      <w:pPr>
        <w:pStyle w:val="BodyText"/>
        <w:rPr>
          <w:b/>
        </w:rPr>
      </w:pPr>
      <w:r w:rsidRPr="00CD2B76">
        <w:rPr>
          <w:b/>
        </w:rPr>
        <w:t xml:space="preserve">Step: </w:t>
      </w:r>
    </w:p>
    <w:p w14:paraId="5E38A715" w14:textId="1E620FC4" w:rsidR="00581FE5" w:rsidRDefault="00581FE5" w:rsidP="00303409">
      <w:pPr>
        <w:pStyle w:val="NoteStyle"/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User Profile/</w:t>
      </w:r>
      <w:r w:rsidRPr="00B14AB7">
        <w:rPr>
          <w:lang w:eastAsia="zh-CN"/>
        </w:rPr>
        <w:t>Workflow</w:t>
      </w:r>
      <w:r>
        <w:rPr>
          <w:lang w:eastAsia="zh-CN"/>
        </w:rPr>
        <w:t>:</w:t>
      </w:r>
    </w:p>
    <w:p w14:paraId="5060DA14" w14:textId="298D1DA0" w:rsidR="00581FE5" w:rsidRPr="00581FE5" w:rsidRDefault="001A16E8" w:rsidP="00581FE5">
      <w:pPr>
        <w:pStyle w:val="BodyText"/>
        <w:rPr>
          <w:lang w:eastAsia="zh-CN"/>
        </w:rPr>
      </w:pPr>
      <w:r>
        <w:rPr>
          <w:noProof/>
        </w:rPr>
        <w:drawing>
          <wp:inline distT="0" distB="0" distL="0" distR="0" wp14:anchorId="25B65DDD" wp14:editId="7DD54C24">
            <wp:extent cx="4373330" cy="5368705"/>
            <wp:effectExtent l="0" t="0" r="0" b="3810"/>
            <wp:docPr id="847490083" name="Picture 84749008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90083" name="Picture 847490083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420" cy="538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5ACE" w14:textId="3E6ECAB0" w:rsidR="00A103C7" w:rsidRPr="00A103C7" w:rsidRDefault="00A103C7" w:rsidP="00A103C7">
      <w:pPr>
        <w:pStyle w:val="BodyText"/>
        <w:rPr>
          <w:lang w:eastAsia="zh-CN"/>
        </w:rPr>
      </w:pPr>
    </w:p>
    <w:p w14:paraId="10C49BE7" w14:textId="5D7736A3" w:rsidR="00415C8C" w:rsidRDefault="007B51F0" w:rsidP="00415C8C">
      <w:pPr>
        <w:pStyle w:val="Heading3"/>
      </w:pPr>
      <w:bookmarkStart w:id="29" w:name="_Toc507401096"/>
      <w:bookmarkStart w:id="30" w:name="_Toc507412776"/>
      <w:bookmarkStart w:id="31" w:name="_Toc98150813"/>
      <w:bookmarkStart w:id="32" w:name="_Toc127673402"/>
      <w:bookmarkStart w:id="33" w:name="OLE_LINK21"/>
      <w:bookmarkStart w:id="34" w:name="OLE_LINK22"/>
      <w:bookmarkStart w:id="35" w:name="_Toc50138991"/>
      <w:r>
        <w:t>Results</w:t>
      </w:r>
      <w:bookmarkEnd w:id="29"/>
      <w:bookmarkEnd w:id="30"/>
      <w:bookmarkEnd w:id="31"/>
      <w:bookmarkEnd w:id="32"/>
      <w:bookmarkEnd w:id="33"/>
      <w:bookmarkEnd w:id="34"/>
      <w:bookmarkEnd w:id="35"/>
    </w:p>
    <w:p w14:paraId="4177E6C7" w14:textId="6CE27F85" w:rsidR="00666BF3" w:rsidRPr="009951E7" w:rsidRDefault="00666BF3" w:rsidP="00666BF3">
      <w:pPr>
        <w:pStyle w:val="BodyText"/>
        <w:rPr>
          <w:b/>
          <w:bCs/>
        </w:rPr>
      </w:pPr>
      <w:r w:rsidRPr="009951E7">
        <w:rPr>
          <w:b/>
          <w:bCs/>
        </w:rPr>
        <w:t>1 user:</w:t>
      </w:r>
    </w:p>
    <w:p w14:paraId="56946E8F" w14:textId="77777777" w:rsidR="00B52CF7" w:rsidRDefault="00B52CF7" w:rsidP="00B52CF7">
      <w:pPr>
        <w:pStyle w:val="BodyText"/>
        <w:rPr>
          <w:lang w:eastAsia="zh-CN"/>
        </w:rPr>
      </w:pPr>
      <w:r>
        <w:rPr>
          <w:lang w:eastAsia="zh-CN"/>
        </w:rPr>
        <w:t>Smoke Test</w:t>
      </w:r>
    </w:p>
    <w:p w14:paraId="484315CA" w14:textId="161451D3" w:rsidR="00956A80" w:rsidRDefault="005B26B3" w:rsidP="00666BF3">
      <w:pPr>
        <w:pStyle w:val="BodyText"/>
      </w:pPr>
      <w:r w:rsidRPr="005B26B3">
        <w:rPr>
          <w:noProof/>
        </w:rPr>
        <w:drawing>
          <wp:inline distT="0" distB="0" distL="0" distR="0" wp14:anchorId="2493D35C" wp14:editId="791CC544">
            <wp:extent cx="5941695" cy="1453515"/>
            <wp:effectExtent l="0" t="0" r="1905" b="0"/>
            <wp:docPr id="1" name="Picture 1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E94E8" w14:textId="2E862F41" w:rsidR="00E35A10" w:rsidRDefault="00E35A10" w:rsidP="00666BF3">
      <w:pPr>
        <w:pStyle w:val="BodyText"/>
      </w:pPr>
    </w:p>
    <w:p w14:paraId="4E82DB72" w14:textId="6CCF8EE0" w:rsidR="00666BF3" w:rsidRPr="00666BF3" w:rsidRDefault="00666BF3" w:rsidP="00666BF3">
      <w:pPr>
        <w:pStyle w:val="BodyText"/>
      </w:pPr>
    </w:p>
    <w:p w14:paraId="619DAEC7" w14:textId="13470A40" w:rsidR="00415C8C" w:rsidRDefault="002F46B8" w:rsidP="00415C8C">
      <w:pPr>
        <w:pStyle w:val="BodyText"/>
        <w:rPr>
          <w:b/>
          <w:lang w:eastAsia="zh-CN"/>
        </w:rPr>
      </w:pPr>
      <w:r>
        <w:rPr>
          <w:b/>
          <w:lang w:eastAsia="zh-CN"/>
        </w:rPr>
        <w:t>10 users:</w:t>
      </w:r>
    </w:p>
    <w:p w14:paraId="4088E9C9" w14:textId="000F8064" w:rsidR="00303409" w:rsidRDefault="00FE04CF" w:rsidP="00415C8C">
      <w:pPr>
        <w:pStyle w:val="BodyText"/>
        <w:rPr>
          <w:b/>
          <w:lang w:eastAsia="zh-CN"/>
        </w:rPr>
      </w:pPr>
      <w:r w:rsidRPr="00FE04CF">
        <w:rPr>
          <w:b/>
          <w:noProof/>
          <w:lang w:eastAsia="zh-CN"/>
        </w:rPr>
        <w:drawing>
          <wp:inline distT="0" distB="0" distL="0" distR="0" wp14:anchorId="6DBD3340" wp14:editId="7A4706BB">
            <wp:extent cx="5941695" cy="1477645"/>
            <wp:effectExtent l="0" t="0" r="1905" b="0"/>
            <wp:docPr id="8" name="Picture 8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graphical user interfac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F92D" w14:textId="0DDE86C9" w:rsidR="00303409" w:rsidRDefault="00303409" w:rsidP="00415C8C">
      <w:pPr>
        <w:pStyle w:val="BodyText"/>
        <w:rPr>
          <w:b/>
          <w:lang w:eastAsia="zh-CN"/>
        </w:rPr>
      </w:pPr>
    </w:p>
    <w:p w14:paraId="4D884BEA" w14:textId="2CE595C7" w:rsidR="00303409" w:rsidRDefault="00303409" w:rsidP="00415C8C">
      <w:pPr>
        <w:pStyle w:val="BodyText"/>
        <w:rPr>
          <w:b/>
          <w:lang w:eastAsia="zh-CN"/>
        </w:rPr>
      </w:pPr>
    </w:p>
    <w:p w14:paraId="1446F05C" w14:textId="3ACAAD66" w:rsidR="00956A80" w:rsidRDefault="00956A80" w:rsidP="00415C8C">
      <w:pPr>
        <w:pStyle w:val="BodyText"/>
        <w:rPr>
          <w:b/>
          <w:lang w:eastAsia="zh-CN"/>
        </w:rPr>
      </w:pPr>
      <w:r>
        <w:rPr>
          <w:b/>
          <w:lang w:eastAsia="zh-CN"/>
        </w:rPr>
        <w:t>20 users:</w:t>
      </w:r>
    </w:p>
    <w:p w14:paraId="69EECB0A" w14:textId="7024F7AD" w:rsidR="00303409" w:rsidRDefault="00FE04CF" w:rsidP="00415C8C">
      <w:pPr>
        <w:pStyle w:val="BodyText"/>
        <w:rPr>
          <w:b/>
          <w:lang w:eastAsia="zh-CN"/>
        </w:rPr>
      </w:pPr>
      <w:r w:rsidRPr="00FE04CF">
        <w:rPr>
          <w:b/>
          <w:noProof/>
          <w:lang w:eastAsia="zh-CN"/>
        </w:rPr>
        <w:drawing>
          <wp:inline distT="0" distB="0" distL="0" distR="0" wp14:anchorId="553EA414" wp14:editId="5584C629">
            <wp:extent cx="5941695" cy="1455420"/>
            <wp:effectExtent l="0" t="0" r="1905" b="5080"/>
            <wp:docPr id="18" name="Picture 18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74B3" w14:textId="2915C060" w:rsidR="00303409" w:rsidRDefault="00FE04CF" w:rsidP="00415C8C">
      <w:pPr>
        <w:pStyle w:val="BodyText"/>
        <w:rPr>
          <w:b/>
          <w:lang w:eastAsia="zh-CN"/>
        </w:rPr>
      </w:pPr>
      <w:r w:rsidRPr="00FE04CF">
        <w:rPr>
          <w:b/>
          <w:noProof/>
          <w:lang w:eastAsia="zh-CN"/>
        </w:rPr>
        <w:drawing>
          <wp:inline distT="0" distB="0" distL="0" distR="0" wp14:anchorId="4281E1AA" wp14:editId="0BBB18D8">
            <wp:extent cx="4076700" cy="952500"/>
            <wp:effectExtent l="0" t="0" r="0" b="0"/>
            <wp:docPr id="19" name="Picture 19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Tabl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F03C" w14:textId="24B86A6D" w:rsidR="0048732B" w:rsidRDefault="0048732B" w:rsidP="00415C8C">
      <w:pPr>
        <w:pStyle w:val="BodyText"/>
        <w:rPr>
          <w:b/>
          <w:lang w:eastAsia="zh-CN"/>
        </w:rPr>
      </w:pPr>
    </w:p>
    <w:p w14:paraId="3FF8AEA6" w14:textId="51D7AE4A" w:rsidR="0048732B" w:rsidRDefault="0048732B" w:rsidP="00415C8C">
      <w:pPr>
        <w:pStyle w:val="BodyText"/>
        <w:rPr>
          <w:b/>
          <w:lang w:eastAsia="zh-CN"/>
        </w:rPr>
      </w:pPr>
    </w:p>
    <w:p w14:paraId="54ADBB61" w14:textId="2F32F3B1" w:rsidR="00956A80" w:rsidRDefault="00956A80" w:rsidP="00415C8C">
      <w:pPr>
        <w:pStyle w:val="BodyText"/>
        <w:rPr>
          <w:b/>
          <w:lang w:eastAsia="zh-CN"/>
        </w:rPr>
      </w:pPr>
      <w:r>
        <w:rPr>
          <w:b/>
          <w:lang w:eastAsia="zh-CN"/>
        </w:rPr>
        <w:t>30 users:</w:t>
      </w:r>
    </w:p>
    <w:p w14:paraId="67E589F9" w14:textId="2B956363" w:rsidR="0048732B" w:rsidRDefault="00FE04CF" w:rsidP="00415C8C">
      <w:pPr>
        <w:pStyle w:val="BodyText"/>
        <w:rPr>
          <w:b/>
          <w:lang w:eastAsia="zh-CN"/>
        </w:rPr>
      </w:pPr>
      <w:r w:rsidRPr="00FE04CF">
        <w:rPr>
          <w:b/>
          <w:noProof/>
          <w:lang w:eastAsia="zh-CN"/>
        </w:rPr>
        <w:lastRenderedPageBreak/>
        <w:drawing>
          <wp:inline distT="0" distB="0" distL="0" distR="0" wp14:anchorId="1D12A070" wp14:editId="3B03DC83">
            <wp:extent cx="5941695" cy="1461135"/>
            <wp:effectExtent l="0" t="0" r="1905" b="0"/>
            <wp:docPr id="20" name="Picture 20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&#10;&#10;Description automatically generated with low confidenc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832B" w14:textId="0158ECF1" w:rsidR="00956A80" w:rsidRDefault="00FE04CF" w:rsidP="00415C8C">
      <w:pPr>
        <w:pStyle w:val="BodyText"/>
        <w:rPr>
          <w:b/>
          <w:lang w:eastAsia="zh-CN"/>
        </w:rPr>
      </w:pPr>
      <w:r w:rsidRPr="00FE04CF">
        <w:rPr>
          <w:b/>
          <w:noProof/>
          <w:lang w:eastAsia="zh-CN"/>
        </w:rPr>
        <w:drawing>
          <wp:inline distT="0" distB="0" distL="0" distR="0" wp14:anchorId="4B868E4D" wp14:editId="040DF505">
            <wp:extent cx="4038600" cy="1231900"/>
            <wp:effectExtent l="0" t="0" r="0" b="0"/>
            <wp:docPr id="22" name="Picture 22" descr="Table, 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Table, calenda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999A" w14:textId="096CE5A4" w:rsidR="00956A80" w:rsidRDefault="00956A80" w:rsidP="00415C8C">
      <w:pPr>
        <w:pStyle w:val="BodyText"/>
        <w:rPr>
          <w:b/>
          <w:lang w:eastAsia="zh-CN"/>
        </w:rPr>
      </w:pPr>
    </w:p>
    <w:p w14:paraId="29C388E1" w14:textId="31B27F9F" w:rsidR="0048732B" w:rsidRDefault="0048732B" w:rsidP="00415C8C">
      <w:pPr>
        <w:pStyle w:val="BodyText"/>
        <w:rPr>
          <w:b/>
          <w:lang w:eastAsia="zh-CN"/>
        </w:rPr>
      </w:pPr>
    </w:p>
    <w:p w14:paraId="375A50FF" w14:textId="77777777" w:rsidR="00A101B8" w:rsidRDefault="00A101B8" w:rsidP="00415C8C">
      <w:pPr>
        <w:pStyle w:val="BodyText"/>
        <w:rPr>
          <w:sz w:val="22"/>
          <w:szCs w:val="22"/>
          <w:lang w:eastAsia="zh-CN"/>
        </w:rPr>
      </w:pPr>
    </w:p>
    <w:p w14:paraId="6D003744" w14:textId="77777777" w:rsidR="00AA230D" w:rsidRPr="00AA230D" w:rsidRDefault="00AA230D" w:rsidP="00AA230D">
      <w:pPr>
        <w:pStyle w:val="BodyText"/>
        <w:rPr>
          <w:lang w:eastAsia="zh-CN"/>
        </w:rPr>
      </w:pPr>
    </w:p>
    <w:p w14:paraId="58150365" w14:textId="426B0670" w:rsidR="00AA230D" w:rsidRPr="00AA230D" w:rsidRDefault="00AA230D" w:rsidP="00AA230D">
      <w:pPr>
        <w:pStyle w:val="BodyText"/>
        <w:rPr>
          <w:lang w:eastAsia="zh-CN"/>
        </w:rPr>
      </w:pPr>
    </w:p>
    <w:p w14:paraId="745BEE2E" w14:textId="77777777" w:rsidR="0093355F" w:rsidRPr="007864F8" w:rsidRDefault="0093355F" w:rsidP="007864F8">
      <w:pPr>
        <w:pStyle w:val="BodyText"/>
        <w:rPr>
          <w:lang w:eastAsia="zh-CN"/>
        </w:rPr>
      </w:pPr>
    </w:p>
    <w:p w14:paraId="2A51D61E" w14:textId="67CB7EF3" w:rsidR="007B51F0" w:rsidRDefault="007B51F0" w:rsidP="009E1C9D">
      <w:pPr>
        <w:pStyle w:val="Heading1"/>
      </w:pPr>
      <w:bookmarkStart w:id="36" w:name="_Toc507401098"/>
      <w:bookmarkStart w:id="37" w:name="_Toc507412778"/>
      <w:bookmarkStart w:id="38" w:name="_Toc98150815"/>
      <w:bookmarkStart w:id="39" w:name="_Toc127673404"/>
      <w:bookmarkStart w:id="40" w:name="_Toc50138992"/>
      <w:r>
        <w:t>Analysis Summary</w:t>
      </w:r>
      <w:bookmarkEnd w:id="36"/>
      <w:bookmarkEnd w:id="37"/>
      <w:bookmarkEnd w:id="38"/>
      <w:bookmarkEnd w:id="39"/>
      <w:bookmarkEnd w:id="40"/>
    </w:p>
    <w:p w14:paraId="0C6D0973" w14:textId="3204719D" w:rsidR="00910FC0" w:rsidRDefault="00910FC0" w:rsidP="00371500">
      <w:pPr>
        <w:pStyle w:val="Heading2"/>
      </w:pPr>
      <w:bookmarkStart w:id="41" w:name="_Toc50138993"/>
      <w:r>
        <w:t>Analyze</w:t>
      </w:r>
      <w:bookmarkEnd w:id="41"/>
    </w:p>
    <w:p w14:paraId="0834FF62" w14:textId="7B169626" w:rsidR="003B308B" w:rsidRPr="003B308B" w:rsidRDefault="003B308B" w:rsidP="00856296">
      <w:pPr>
        <w:pStyle w:val="BodyText"/>
        <w:rPr>
          <w:lang w:eastAsia="zh-CN"/>
        </w:rPr>
      </w:pPr>
      <w:r>
        <w:rPr>
          <w:lang w:eastAsia="zh-CN"/>
        </w:rPr>
        <w:t>The system works well under smoke test</w:t>
      </w:r>
      <w:r w:rsidR="00856296">
        <w:rPr>
          <w:lang w:eastAsia="zh-CN"/>
        </w:rPr>
        <w:t>, but got 500 internal server error @20 &amp; 30 threads.</w:t>
      </w:r>
    </w:p>
    <w:p w14:paraId="04D221F3" w14:textId="77777777" w:rsidR="00910FC0" w:rsidRPr="00910FC0" w:rsidRDefault="00910FC0" w:rsidP="00910FC0">
      <w:pPr>
        <w:pStyle w:val="BodyText"/>
      </w:pPr>
    </w:p>
    <w:p w14:paraId="351A292C" w14:textId="77777777" w:rsidR="00D7467B" w:rsidRPr="00D7467B" w:rsidRDefault="00D7467B" w:rsidP="00D7467B">
      <w:pPr>
        <w:pStyle w:val="BodyText"/>
      </w:pPr>
    </w:p>
    <w:p w14:paraId="2213CB59" w14:textId="77777777" w:rsidR="007B51F0" w:rsidRPr="00593E6E" w:rsidRDefault="007B51F0" w:rsidP="00593E6E">
      <w:pPr>
        <w:pStyle w:val="BodyText"/>
      </w:pPr>
    </w:p>
    <w:p w14:paraId="6C6CEBF2" w14:textId="77777777" w:rsidR="00415C8C" w:rsidRDefault="00415C8C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tbl>
      <w:tblPr>
        <w:tblStyle w:val="TableEPAM"/>
        <w:tblW w:w="0" w:type="auto"/>
        <w:tblLook w:val="04A0" w:firstRow="1" w:lastRow="0" w:firstColumn="1" w:lastColumn="0" w:noHBand="0" w:noVBand="1"/>
      </w:tblPr>
      <w:tblGrid>
        <w:gridCol w:w="851"/>
        <w:gridCol w:w="2206"/>
        <w:gridCol w:w="1797"/>
        <w:gridCol w:w="1516"/>
        <w:gridCol w:w="1556"/>
        <w:gridCol w:w="1421"/>
      </w:tblGrid>
      <w:tr w:rsidR="00415C8C" w:rsidRPr="00415C8C" w14:paraId="2BF00933" w14:textId="77777777" w:rsidTr="004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6"/>
          </w:tcPr>
          <w:p w14:paraId="29A4A238" w14:textId="77777777" w:rsidR="00415C8C" w:rsidRPr="00415C8C" w:rsidRDefault="00415C8C" w:rsidP="00415C8C">
            <w:r w:rsidRPr="00415C8C">
              <w:lastRenderedPageBreak/>
              <w:t>REVISION HISTORY</w:t>
            </w:r>
          </w:p>
        </w:tc>
      </w:tr>
      <w:tr w:rsidR="00415C8C" w:rsidRPr="00415C8C" w14:paraId="66207618" w14:textId="77777777" w:rsidTr="004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 w:val="restart"/>
          </w:tcPr>
          <w:p w14:paraId="329DAE9D" w14:textId="77777777" w:rsidR="00415C8C" w:rsidRPr="00415C8C" w:rsidRDefault="00415C8C" w:rsidP="00415C8C">
            <w:r w:rsidRPr="00415C8C">
              <w:t>Ver.</w:t>
            </w:r>
          </w:p>
        </w:tc>
        <w:tc>
          <w:tcPr>
            <w:tcW w:w="2209" w:type="dxa"/>
            <w:vMerge w:val="restart"/>
          </w:tcPr>
          <w:p w14:paraId="664082A4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Description of Change</w:t>
            </w:r>
          </w:p>
        </w:tc>
        <w:tc>
          <w:tcPr>
            <w:tcW w:w="1800" w:type="dxa"/>
            <w:vMerge w:val="restart"/>
          </w:tcPr>
          <w:p w14:paraId="53E0C3F7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Author</w:t>
            </w:r>
          </w:p>
        </w:tc>
        <w:tc>
          <w:tcPr>
            <w:tcW w:w="1519" w:type="dxa"/>
            <w:vMerge w:val="restart"/>
          </w:tcPr>
          <w:p w14:paraId="70CAB444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Date</w:t>
            </w:r>
          </w:p>
        </w:tc>
        <w:tc>
          <w:tcPr>
            <w:tcW w:w="2981" w:type="dxa"/>
            <w:gridSpan w:val="2"/>
          </w:tcPr>
          <w:p w14:paraId="2B72973B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Approved</w:t>
            </w:r>
          </w:p>
        </w:tc>
      </w:tr>
      <w:tr w:rsidR="00415C8C" w:rsidRPr="00415C8C" w14:paraId="54C557E9" w14:textId="77777777" w:rsidTr="00415C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8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vMerge/>
          </w:tcPr>
          <w:p w14:paraId="065F5163" w14:textId="77777777" w:rsidR="00415C8C" w:rsidRPr="00415C8C" w:rsidRDefault="00415C8C" w:rsidP="00415C8C"/>
        </w:tc>
        <w:tc>
          <w:tcPr>
            <w:tcW w:w="2209" w:type="dxa"/>
            <w:vMerge/>
          </w:tcPr>
          <w:p w14:paraId="11C1EE34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800" w:type="dxa"/>
            <w:vMerge/>
          </w:tcPr>
          <w:p w14:paraId="57DBECF3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9" w:type="dxa"/>
            <w:vMerge/>
          </w:tcPr>
          <w:p w14:paraId="2B1DF8A0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37D7DD81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Name</w:t>
            </w:r>
          </w:p>
        </w:tc>
        <w:tc>
          <w:tcPr>
            <w:tcW w:w="1422" w:type="dxa"/>
          </w:tcPr>
          <w:p w14:paraId="6F596D5C" w14:textId="77777777" w:rsidR="00415C8C" w:rsidRPr="00415C8C" w:rsidRDefault="00415C8C" w:rsidP="00415C8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5C8C">
              <w:t>Effective Date</w:t>
            </w:r>
          </w:p>
        </w:tc>
      </w:tr>
      <w:tr w:rsidR="00415C8C" w:rsidRPr="00415C8C" w14:paraId="39CF0C87" w14:textId="77777777" w:rsidTr="00415C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31CA584B" w14:textId="273AAAE3" w:rsidR="00415C8C" w:rsidRPr="00415C8C" w:rsidRDefault="00415C8C" w:rsidP="00415C8C">
            <w:r w:rsidRPr="00415C8C">
              <w:t>&lt;</w:t>
            </w:r>
            <w:r w:rsidR="004512F5">
              <w:t>1</w:t>
            </w:r>
            <w:r w:rsidRPr="00415C8C">
              <w:t>.</w:t>
            </w:r>
            <w:r w:rsidR="004512F5">
              <w:t>0</w:t>
            </w:r>
            <w:r w:rsidRPr="00415C8C">
              <w:t>&gt;</w:t>
            </w:r>
          </w:p>
        </w:tc>
        <w:tc>
          <w:tcPr>
            <w:tcW w:w="2209" w:type="dxa"/>
          </w:tcPr>
          <w:p w14:paraId="3AA9F622" w14:textId="59009064" w:rsidR="00415C8C" w:rsidRPr="00415C8C" w:rsidRDefault="004512F5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  <w:lang w:eastAsia="zh-CN"/>
              </w:rPr>
              <w:t>Initial</w:t>
            </w:r>
          </w:p>
        </w:tc>
        <w:tc>
          <w:tcPr>
            <w:tcW w:w="1800" w:type="dxa"/>
          </w:tcPr>
          <w:p w14:paraId="25545BBB" w14:textId="1C0AE9B7" w:rsidR="00415C8C" w:rsidRPr="00415C8C" w:rsidRDefault="004512F5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512F5">
              <w:rPr>
                <w:lang w:eastAsia="zh-CN"/>
              </w:rPr>
              <w:t>Samuel Shen</w:t>
            </w:r>
          </w:p>
        </w:tc>
        <w:tc>
          <w:tcPr>
            <w:tcW w:w="1519" w:type="dxa"/>
          </w:tcPr>
          <w:p w14:paraId="304FE58F" w14:textId="478AFFE3" w:rsidR="00415C8C" w:rsidRPr="00415C8C" w:rsidRDefault="004512F5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28</w:t>
            </w:r>
            <w:r w:rsidR="00415C8C" w:rsidRPr="00415C8C">
              <w:t>-</w:t>
            </w:r>
            <w:r>
              <w:rPr>
                <w:rFonts w:hint="eastAsia"/>
                <w:lang w:eastAsia="zh-CN"/>
              </w:rPr>
              <w:t>Mar</w:t>
            </w:r>
            <w:r w:rsidR="00415C8C" w:rsidRPr="00415C8C">
              <w:t>-</w:t>
            </w:r>
            <w:r>
              <w:t>2022</w:t>
            </w:r>
          </w:p>
        </w:tc>
        <w:tc>
          <w:tcPr>
            <w:tcW w:w="1559" w:type="dxa"/>
          </w:tcPr>
          <w:p w14:paraId="04266383" w14:textId="77777777" w:rsidR="00415C8C" w:rsidRPr="00415C8C" w:rsidRDefault="00415C8C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4FC453C8" w14:textId="77777777" w:rsidR="00415C8C" w:rsidRPr="00415C8C" w:rsidRDefault="00415C8C" w:rsidP="00415C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15C8C" w:rsidRPr="00415C8C" w14:paraId="06F6684C" w14:textId="77777777" w:rsidTr="00415C8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57206DF5" w14:textId="77777777" w:rsidR="00415C8C" w:rsidRPr="00415C8C" w:rsidRDefault="00415C8C" w:rsidP="00415C8C"/>
        </w:tc>
        <w:tc>
          <w:tcPr>
            <w:tcW w:w="2209" w:type="dxa"/>
          </w:tcPr>
          <w:p w14:paraId="122744D2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800" w:type="dxa"/>
          </w:tcPr>
          <w:p w14:paraId="0787E696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19" w:type="dxa"/>
          </w:tcPr>
          <w:p w14:paraId="03A5C81C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59" w:type="dxa"/>
          </w:tcPr>
          <w:p w14:paraId="09FA95D2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422" w:type="dxa"/>
          </w:tcPr>
          <w:p w14:paraId="6D523CE1" w14:textId="77777777" w:rsidR="00415C8C" w:rsidRPr="00415C8C" w:rsidRDefault="00415C8C" w:rsidP="00415C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360BD618" w14:textId="10888DC6" w:rsidR="00C3363B" w:rsidRPr="00114D08" w:rsidRDefault="00C3363B" w:rsidP="00C3363B">
      <w:pPr>
        <w:pStyle w:val="BodyText"/>
      </w:pPr>
    </w:p>
    <w:sectPr w:rsidR="00C3363B" w:rsidRPr="00114D08" w:rsidSect="00415C8C">
      <w:headerReference w:type="default" r:id="rId19"/>
      <w:footerReference w:type="default" r:id="rId20"/>
      <w:footerReference w:type="first" r:id="rId21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F27FFE" w14:textId="77777777" w:rsidR="005B4C5B" w:rsidRDefault="005B4C5B">
      <w:r>
        <w:separator/>
      </w:r>
    </w:p>
  </w:endnote>
  <w:endnote w:type="continuationSeparator" w:id="0">
    <w:p w14:paraId="52BD16FE" w14:textId="77777777" w:rsidR="005B4C5B" w:rsidRDefault="005B4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18708" w14:textId="77777777" w:rsidR="006F1531" w:rsidRPr="00851FAD" w:rsidRDefault="006F1531" w:rsidP="00415C8C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22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6F1531" w14:paraId="64396AA2" w14:textId="77777777" w:rsidTr="000C47D7">
      <w:tc>
        <w:tcPr>
          <w:tcW w:w="8472" w:type="dxa"/>
        </w:tcPr>
        <w:p w14:paraId="47961892" w14:textId="333D46C8" w:rsidR="006F1531" w:rsidRDefault="005B4C5B" w:rsidP="005622D8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 w:rsidR="006F1531">
            <w:t>CONFIDENTIAL</w:t>
          </w:r>
          <w:r>
            <w:fldChar w:fldCharType="end"/>
          </w:r>
          <w:r w:rsidR="006F1531">
            <w:t xml:space="preserve"> | Effective Date: </w:t>
          </w:r>
          <w:r>
            <w:fldChar w:fldCharType="begin"/>
          </w:r>
          <w:r>
            <w:instrText xml:space="preserve"> DOCPROPERTY  "Approval Date"  \* MERGEFORMAT </w:instrText>
          </w:r>
          <w:r>
            <w:fldChar w:fldCharType="separate"/>
          </w:r>
          <w:r w:rsidR="006F1531">
            <w:t>dd-Mmm-yyyy</w:t>
          </w:r>
          <w:r>
            <w:fldChar w:fldCharType="end"/>
          </w:r>
          <w:r w:rsidR="006F1531">
            <w:t>2017</w:t>
          </w:r>
          <w:r w:rsidR="006F1531">
            <w:tab/>
          </w:r>
        </w:p>
      </w:tc>
    </w:tr>
  </w:tbl>
  <w:p w14:paraId="09BCC1A4" w14:textId="77777777" w:rsidR="006F1531" w:rsidRPr="00415C8C" w:rsidRDefault="006F1531" w:rsidP="00415C8C">
    <w:pPr>
      <w:pStyle w:val="Footer"/>
    </w:pPr>
    <w:r w:rsidRPr="00205D53"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FD09349" wp14:editId="7FAF5313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A1B706B" id="Straight Connector 21" o:spid="_x0000_s1026" style="position:absolute;left:0;text-align:lef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6F1531" w14:paraId="70E5CBAB" w14:textId="77777777" w:rsidTr="000C47D7">
      <w:tc>
        <w:tcPr>
          <w:tcW w:w="1526" w:type="dxa"/>
          <w:vAlign w:val="center"/>
          <w:hideMark/>
        </w:tcPr>
        <w:p w14:paraId="7DB4CBB0" w14:textId="77777777" w:rsidR="006F1531" w:rsidRDefault="006F1531" w:rsidP="00415C8C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1BF714CD" w14:textId="77777777" w:rsidR="006F1531" w:rsidRDefault="006F1531" w:rsidP="00415C8C">
          <w:pPr>
            <w:pStyle w:val="Footer"/>
          </w:pPr>
          <w:r>
            <w:t xml:space="preserve">This document contains privileged and/or confidential information and may not be disclosed, </w:t>
          </w:r>
          <w:proofErr w:type="gramStart"/>
          <w:r>
            <w:t>distributed</w:t>
          </w:r>
          <w:proofErr w:type="gramEnd"/>
          <w:r>
            <w:t xml:space="preserve"> or reproduced without the prior written permission of EPAM®.</w:t>
          </w:r>
        </w:p>
      </w:tc>
    </w:tr>
    <w:tr w:rsidR="006F1531" w14:paraId="74242536" w14:textId="77777777" w:rsidTr="000C47D7">
      <w:tc>
        <w:tcPr>
          <w:tcW w:w="9139" w:type="dxa"/>
          <w:gridSpan w:val="2"/>
          <w:hideMark/>
        </w:tcPr>
        <w:p w14:paraId="3AC35F19" w14:textId="02DCBE54" w:rsidR="006F1531" w:rsidRDefault="005B4C5B" w:rsidP="00415C8C">
          <w:pPr>
            <w:pStyle w:val="Footer"/>
          </w:pPr>
          <w:r>
            <w:fldChar w:fldCharType="begin"/>
          </w:r>
          <w:r>
            <w:instrText xml:space="preserve"> DOCPROPERTY  Classification  \* MERGEFORMAT </w:instrText>
          </w:r>
          <w:r>
            <w:fldChar w:fldCharType="separate"/>
          </w:r>
          <w:r w:rsidR="006F1531">
            <w:t>CONFIDENTIAL</w:t>
          </w:r>
          <w:r>
            <w:fldChar w:fldCharType="end"/>
          </w:r>
          <w:r w:rsidR="006F1531">
            <w:t xml:space="preserve"> | Effective Date: 11162018</w:t>
          </w:r>
        </w:p>
      </w:tc>
    </w:tr>
  </w:tbl>
  <w:p w14:paraId="29B46E5F" w14:textId="77777777" w:rsidR="006F1531" w:rsidRPr="00415C8C" w:rsidRDefault="006F1531" w:rsidP="00415C8C">
    <w:pPr>
      <w:pStyle w:val="Footer"/>
      <w:ind w:left="0" w:right="1"/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12EDFA" wp14:editId="65403CDA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4675567" id="Straight Connector 3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15F6F" w14:textId="77777777" w:rsidR="005B4C5B" w:rsidRDefault="005B4C5B">
      <w:r>
        <w:separator/>
      </w:r>
    </w:p>
  </w:footnote>
  <w:footnote w:type="continuationSeparator" w:id="0">
    <w:p w14:paraId="531AAC1A" w14:textId="77777777" w:rsidR="005B4C5B" w:rsidRDefault="005B4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6F1531" w14:paraId="6B4354A3" w14:textId="77777777" w:rsidTr="000C47D7">
      <w:tc>
        <w:tcPr>
          <w:tcW w:w="8121" w:type="dxa"/>
          <w:vAlign w:val="center"/>
          <w:hideMark/>
        </w:tcPr>
        <w:p w14:paraId="7FD1E96A" w14:textId="0D3AA728" w:rsidR="006F1531" w:rsidRDefault="001759D4" w:rsidP="00415C8C">
          <w:pPr>
            <w:pStyle w:val="Header"/>
            <w:tabs>
              <w:tab w:val="clear" w:pos="0"/>
            </w:tabs>
            <w:ind w:left="-108"/>
          </w:pPr>
          <w:r>
            <w:fldChar w:fldCharType="begin"/>
          </w:r>
          <w:r>
            <w:instrText xml:space="preserve"> DOCPROPERTY  Title  \* MERGEFORMAT </w:instrText>
          </w:r>
          <w:r>
            <w:fldChar w:fldCharType="separate"/>
          </w:r>
          <w:r w:rsidR="006F1531">
            <w:t>Performance Test Results Report</w:t>
          </w:r>
          <w:r>
            <w:fldChar w:fldCharType="end"/>
          </w:r>
          <w:r w:rsidR="006F1531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14:paraId="32F48FF4" w14:textId="77777777" w:rsidR="006F1531" w:rsidRDefault="006F1531" w:rsidP="00415C8C">
          <w:pPr>
            <w:pStyle w:val="Header"/>
          </w:pPr>
        </w:p>
      </w:tc>
    </w:tr>
  </w:tbl>
  <w:p w14:paraId="33ACD793" w14:textId="77777777" w:rsidR="006F1531" w:rsidRPr="00415C8C" w:rsidRDefault="006F1531" w:rsidP="00415C8C">
    <w:pPr>
      <w:pStyle w:val="Header"/>
      <w:rPr>
        <w:sz w:val="16"/>
        <w:szCs w:val="16"/>
      </w:rPr>
    </w:pPr>
    <w:r>
      <w:rPr>
        <w:noProof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F7240E" wp14:editId="222EFDF0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6BAF2F" id="Straight Connector 7" o:spid="_x0000_s1026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F2130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5pt;height:11.5pt" o:bullet="t">
        <v:imagedata r:id="rId1" o:title="msoD04B"/>
      </v:shape>
    </w:pict>
  </w:numPicBullet>
  <w:abstractNum w:abstractNumId="0" w15:restartNumberingAfterBreak="0">
    <w:nsid w:val="FFFFFF7C"/>
    <w:multiLevelType w:val="singleLevel"/>
    <w:tmpl w:val="4AC6E6C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42223D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0C1A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3989A2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F8840D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0872411E"/>
    <w:multiLevelType w:val="multilevel"/>
    <w:tmpl w:val="A08A5B0E"/>
    <w:styleLink w:val="TableNumberList"/>
    <w:lvl w:ilvl="0">
      <w:start w:val="1"/>
      <w:numFmt w:val="decimal"/>
      <w:pStyle w:val="TableNumberedList"/>
      <w:lvlText w:val="%1."/>
      <w:lvlJc w:val="left"/>
      <w:pPr>
        <w:ind w:left="284" w:hanging="284"/>
      </w:pPr>
      <w:rPr>
        <w:rFonts w:ascii="Trebuchet MS" w:hAnsi="Trebuchet MS" w:hint="default"/>
        <w:b w:val="0"/>
        <w:i w:val="0"/>
        <w:color w:val="1A9CB0"/>
        <w:sz w:val="18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ascii="Trebuchet MS" w:hAnsi="Trebuchet MS" w:hint="default"/>
        <w:b w:val="0"/>
        <w:i w:val="0"/>
        <w:color w:val="464547"/>
        <w:sz w:val="18"/>
      </w:rPr>
    </w:lvl>
    <w:lvl w:ilvl="2">
      <w:start w:val="1"/>
      <w:numFmt w:val="lowerRoman"/>
      <w:lvlText w:val="%3."/>
      <w:lvlJc w:val="left"/>
      <w:pPr>
        <w:ind w:left="851" w:hanging="284"/>
      </w:pPr>
      <w:rPr>
        <w:rFonts w:ascii="Trebuchet MS" w:hAnsi="Trebuchet MS" w:hint="default"/>
        <w:b w:val="0"/>
        <w:i w:val="0"/>
        <w:color w:val="464547"/>
        <w:sz w:val="18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A27DD"/>
    <w:multiLevelType w:val="hybridMultilevel"/>
    <w:tmpl w:val="8D0ED542"/>
    <w:lvl w:ilvl="0" w:tplc="57061B3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870341"/>
    <w:multiLevelType w:val="hybridMultilevel"/>
    <w:tmpl w:val="C624D8EC"/>
    <w:lvl w:ilvl="0" w:tplc="D21C17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15743936"/>
    <w:multiLevelType w:val="multilevel"/>
    <w:tmpl w:val="59BAAE9C"/>
    <w:styleLink w:val="TableBulletList"/>
    <w:lvl w:ilvl="0">
      <w:start w:val="1"/>
      <w:numFmt w:val="bullet"/>
      <w:pStyle w:val="TableBulletList0"/>
      <w:lvlText w:val=""/>
      <w:lvlJc w:val="left"/>
      <w:pPr>
        <w:ind w:left="284" w:hanging="284"/>
      </w:pPr>
      <w:rPr>
        <w:rFonts w:ascii="Symbol" w:hAnsi="Symbol" w:hint="default"/>
        <w:color w:val="1A9CB0"/>
      </w:rPr>
    </w:lvl>
    <w:lvl w:ilvl="1">
      <w:start w:val="1"/>
      <w:numFmt w:val="bullet"/>
      <w:lvlText w:val=""/>
      <w:lvlJc w:val="left"/>
      <w:pPr>
        <w:ind w:left="567" w:hanging="283"/>
      </w:pPr>
      <w:rPr>
        <w:rFonts w:ascii="Symbol" w:hAnsi="Symbol" w:hint="default"/>
        <w:color w:val="464547"/>
      </w:rPr>
    </w:lvl>
    <w:lvl w:ilvl="2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  <w:color w:val="464547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5D43B9"/>
    <w:multiLevelType w:val="multilevel"/>
    <w:tmpl w:val="BF4682A8"/>
    <w:styleLink w:val="Headings"/>
    <w:lvl w:ilvl="0">
      <w:start w:val="1"/>
      <w:numFmt w:val="decimal"/>
      <w:pStyle w:val="Heading1"/>
      <w:lvlText w:val="%1"/>
      <w:lvlJc w:val="left"/>
      <w:pPr>
        <w:ind w:left="72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705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107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1C257104"/>
    <w:multiLevelType w:val="hybridMultilevel"/>
    <w:tmpl w:val="F47CD938"/>
    <w:lvl w:ilvl="0" w:tplc="04090007">
      <w:start w:val="1"/>
      <w:numFmt w:val="bullet"/>
      <w:lvlText w:val=""/>
      <w:lvlPicBulletId w:val="0"/>
      <w:lvlJc w:val="left"/>
      <w:pPr>
        <w:ind w:left="51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6" w:hanging="420"/>
      </w:pPr>
      <w:rPr>
        <w:rFonts w:ascii="Wingdings" w:hAnsi="Wingdings" w:hint="default"/>
      </w:rPr>
    </w:lvl>
  </w:abstractNum>
  <w:abstractNum w:abstractNumId="12" w15:restartNumberingAfterBreak="0">
    <w:nsid w:val="3BB26C5D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3" w15:restartNumberingAfterBreak="0">
    <w:nsid w:val="48C8685B"/>
    <w:multiLevelType w:val="hybridMultilevel"/>
    <w:tmpl w:val="D7C4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5" w15:restartNumberingAfterBreak="0">
    <w:nsid w:val="528D332F"/>
    <w:multiLevelType w:val="multilevel"/>
    <w:tmpl w:val="A808DF08"/>
    <w:styleLink w:val="Appendixes"/>
    <w:lvl w:ilvl="0">
      <w:start w:val="1"/>
      <w:numFmt w:val="upperLetter"/>
      <w:pStyle w:val="AppendixLevel1"/>
      <w:lvlText w:val="Appendix %1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464547"/>
        <w:sz w:val="28"/>
      </w:rPr>
    </w:lvl>
    <w:lvl w:ilvl="1">
      <w:start w:val="1"/>
      <w:numFmt w:val="decimal"/>
      <w:pStyle w:val="AppendixLevel2"/>
      <w:lvlText w:val="Appendix %1.%2."/>
      <w:lvlJc w:val="left"/>
      <w:pPr>
        <w:ind w:left="2268" w:hanging="2268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AppendixLevel3"/>
      <w:lvlText w:val="Appendix %1.%2.%3."/>
      <w:lvlJc w:val="left"/>
      <w:pPr>
        <w:ind w:left="2268" w:hanging="2268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7" w15:restartNumberingAfterBreak="0">
    <w:nsid w:val="60A444EE"/>
    <w:multiLevelType w:val="multilevel"/>
    <w:tmpl w:val="2CBEBDC0"/>
    <w:lvl w:ilvl="0">
      <w:start w:val="1"/>
      <w:numFmt w:val="none"/>
      <w:pStyle w:val="WarningStyle"/>
      <w:suff w:val="space"/>
      <w:lvlText w:val="Warning!"/>
      <w:lvlJc w:val="left"/>
      <w:pPr>
        <w:ind w:left="360" w:hanging="20"/>
      </w:pPr>
      <w:rPr>
        <w:rFonts w:ascii="Trebuchet MS" w:hAnsi="Trebuchet MS" w:hint="default"/>
        <w:b/>
        <w:i w:val="0"/>
        <w:color w:val="464547"/>
        <w:sz w:val="2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C542DE3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6DB2106C"/>
    <w:multiLevelType w:val="hybridMultilevel"/>
    <w:tmpl w:val="33026470"/>
    <w:lvl w:ilvl="0" w:tplc="8618B596">
      <w:start w:val="1"/>
      <w:numFmt w:val="bullet"/>
      <w:pStyle w:val="ListBullet4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1AE7441"/>
    <w:multiLevelType w:val="multilevel"/>
    <w:tmpl w:val="6D8E6CA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827543F"/>
    <w:multiLevelType w:val="hybridMultilevel"/>
    <w:tmpl w:val="9A149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F61ED9"/>
    <w:multiLevelType w:val="multilevel"/>
    <w:tmpl w:val="9FA4E902"/>
    <w:lvl w:ilvl="0">
      <w:numFmt w:val="none"/>
      <w:pStyle w:val="NoteStyle"/>
      <w:suff w:val="space"/>
      <w:lvlText w:val="Note:"/>
      <w:lvlJc w:val="left"/>
      <w:pPr>
        <w:ind w:left="964" w:hanging="624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464547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2)"/>
      <w:lvlJc w:val="left"/>
      <w:pPr>
        <w:ind w:left="1056" w:hanging="360"/>
      </w:pPr>
      <w:rPr>
        <w:rFonts w:ascii="Trebuchet MS" w:eastAsiaTheme="minorEastAsia" w:hAnsi="Trebuchet MS" w:cstheme="minorBidi"/>
      </w:rPr>
    </w:lvl>
    <w:lvl w:ilvl="2">
      <w:start w:val="1"/>
      <w:numFmt w:val="lowerRoman"/>
      <w:lvlText w:val="%3)"/>
      <w:lvlJc w:val="left"/>
      <w:pPr>
        <w:ind w:left="141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77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3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49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5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1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576" w:hanging="360"/>
      </w:pPr>
      <w:rPr>
        <w:rFonts w:hint="default"/>
      </w:rPr>
    </w:lvl>
  </w:abstractNum>
  <w:num w:numId="1" w16cid:durableId="60298845">
    <w:abstractNumId w:val="14"/>
  </w:num>
  <w:num w:numId="2" w16cid:durableId="1376076906">
    <w:abstractNumId w:val="19"/>
  </w:num>
  <w:num w:numId="3" w16cid:durableId="1231236262">
    <w:abstractNumId w:val="4"/>
  </w:num>
  <w:num w:numId="4" w16cid:durableId="2061048261">
    <w:abstractNumId w:val="3"/>
  </w:num>
  <w:num w:numId="5" w16cid:durableId="1335183570">
    <w:abstractNumId w:val="2"/>
  </w:num>
  <w:num w:numId="6" w16cid:durableId="309407632">
    <w:abstractNumId w:val="1"/>
  </w:num>
  <w:num w:numId="7" w16cid:durableId="84884875">
    <w:abstractNumId w:val="0"/>
  </w:num>
  <w:num w:numId="8" w16cid:durableId="359165501">
    <w:abstractNumId w:val="12"/>
  </w:num>
  <w:num w:numId="9" w16cid:durableId="2143888795">
    <w:abstractNumId w:val="18"/>
  </w:num>
  <w:num w:numId="10" w16cid:durableId="963274306">
    <w:abstractNumId w:val="15"/>
  </w:num>
  <w:num w:numId="11" w16cid:durableId="1652098277">
    <w:abstractNumId w:val="16"/>
  </w:num>
  <w:num w:numId="12" w16cid:durableId="700284030">
    <w:abstractNumId w:val="20"/>
  </w:num>
  <w:num w:numId="13" w16cid:durableId="1447504733">
    <w:abstractNumId w:val="10"/>
  </w:num>
  <w:num w:numId="14" w16cid:durableId="1695619989">
    <w:abstractNumId w:val="16"/>
  </w:num>
  <w:num w:numId="15" w16cid:durableId="117460558">
    <w:abstractNumId w:val="8"/>
  </w:num>
  <w:num w:numId="16" w16cid:durableId="1590655236">
    <w:abstractNumId w:val="22"/>
  </w:num>
  <w:num w:numId="17" w16cid:durableId="1760371650">
    <w:abstractNumId w:val="9"/>
  </w:num>
  <w:num w:numId="18" w16cid:durableId="2124227353">
    <w:abstractNumId w:val="5"/>
  </w:num>
  <w:num w:numId="19" w16cid:durableId="183788910">
    <w:abstractNumId w:val="17"/>
  </w:num>
  <w:num w:numId="20" w16cid:durableId="1369602671">
    <w:abstractNumId w:val="22"/>
  </w:num>
  <w:num w:numId="21" w16cid:durableId="79526725">
    <w:abstractNumId w:val="22"/>
  </w:num>
  <w:num w:numId="22" w16cid:durableId="311375277">
    <w:abstractNumId w:val="22"/>
  </w:num>
  <w:num w:numId="23" w16cid:durableId="908922574">
    <w:abstractNumId w:val="22"/>
  </w:num>
  <w:num w:numId="24" w16cid:durableId="1659267493">
    <w:abstractNumId w:val="10"/>
  </w:num>
  <w:num w:numId="25" w16cid:durableId="1587231293">
    <w:abstractNumId w:val="10"/>
  </w:num>
  <w:num w:numId="26" w16cid:durableId="1588610267">
    <w:abstractNumId w:val="10"/>
  </w:num>
  <w:num w:numId="27" w16cid:durableId="1627468362">
    <w:abstractNumId w:val="10"/>
  </w:num>
  <w:num w:numId="28" w16cid:durableId="2071078281">
    <w:abstractNumId w:val="11"/>
  </w:num>
  <w:num w:numId="29" w16cid:durableId="570653724">
    <w:abstractNumId w:val="10"/>
  </w:num>
  <w:num w:numId="30" w16cid:durableId="1807887844">
    <w:abstractNumId w:val="7"/>
  </w:num>
  <w:num w:numId="31" w16cid:durableId="1854491289">
    <w:abstractNumId w:val="22"/>
  </w:num>
  <w:num w:numId="32" w16cid:durableId="2145075630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416635926">
    <w:abstractNumId w:val="10"/>
  </w:num>
  <w:num w:numId="34" w16cid:durableId="1784611324">
    <w:abstractNumId w:val="21"/>
  </w:num>
  <w:num w:numId="35" w16cid:durableId="420301584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093167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988630798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34513260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303460659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56021649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336807483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18278426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65739225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477918056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29774066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96491107">
    <w:abstractNumId w:val="13"/>
  </w:num>
  <w:num w:numId="47" w16cid:durableId="175537682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324549189">
    <w:abstractNumId w:val="6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linkStyles/>
  <w:stylePaneFormatFilter w:val="4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033"/>
    <w:rsid w:val="00002033"/>
    <w:rsid w:val="00003E31"/>
    <w:rsid w:val="00010173"/>
    <w:rsid w:val="000110DF"/>
    <w:rsid w:val="00014A22"/>
    <w:rsid w:val="000167A7"/>
    <w:rsid w:val="00016D67"/>
    <w:rsid w:val="00021B59"/>
    <w:rsid w:val="0002245C"/>
    <w:rsid w:val="00023B87"/>
    <w:rsid w:val="000242F1"/>
    <w:rsid w:val="00031376"/>
    <w:rsid w:val="00031DDB"/>
    <w:rsid w:val="000334E7"/>
    <w:rsid w:val="00036D1B"/>
    <w:rsid w:val="00037027"/>
    <w:rsid w:val="00041DBB"/>
    <w:rsid w:val="00046112"/>
    <w:rsid w:val="00051E26"/>
    <w:rsid w:val="00053182"/>
    <w:rsid w:val="00060DB6"/>
    <w:rsid w:val="00062F2D"/>
    <w:rsid w:val="0006305F"/>
    <w:rsid w:val="0006368E"/>
    <w:rsid w:val="00073717"/>
    <w:rsid w:val="0007583A"/>
    <w:rsid w:val="00077F9A"/>
    <w:rsid w:val="00081508"/>
    <w:rsid w:val="0008360E"/>
    <w:rsid w:val="000948A7"/>
    <w:rsid w:val="00096CE5"/>
    <w:rsid w:val="000A2585"/>
    <w:rsid w:val="000A351D"/>
    <w:rsid w:val="000A6040"/>
    <w:rsid w:val="000A6396"/>
    <w:rsid w:val="000B332A"/>
    <w:rsid w:val="000B4039"/>
    <w:rsid w:val="000B5042"/>
    <w:rsid w:val="000C3BD2"/>
    <w:rsid w:val="000C4763"/>
    <w:rsid w:val="000C47D7"/>
    <w:rsid w:val="000C4A6C"/>
    <w:rsid w:val="000C5347"/>
    <w:rsid w:val="000C7CA5"/>
    <w:rsid w:val="000D1231"/>
    <w:rsid w:val="000D22DF"/>
    <w:rsid w:val="000D2CB5"/>
    <w:rsid w:val="000D3387"/>
    <w:rsid w:val="000D4695"/>
    <w:rsid w:val="000D6A6D"/>
    <w:rsid w:val="000D7CB6"/>
    <w:rsid w:val="000E5733"/>
    <w:rsid w:val="000E5F0E"/>
    <w:rsid w:val="000E676F"/>
    <w:rsid w:val="000E68BD"/>
    <w:rsid w:val="000F10C9"/>
    <w:rsid w:val="000F2774"/>
    <w:rsid w:val="000F3154"/>
    <w:rsid w:val="001006F7"/>
    <w:rsid w:val="001026EC"/>
    <w:rsid w:val="00103D21"/>
    <w:rsid w:val="0010515A"/>
    <w:rsid w:val="001061A8"/>
    <w:rsid w:val="0011138F"/>
    <w:rsid w:val="0011441E"/>
    <w:rsid w:val="00114B50"/>
    <w:rsid w:val="00114D08"/>
    <w:rsid w:val="00115F7D"/>
    <w:rsid w:val="00120563"/>
    <w:rsid w:val="00122158"/>
    <w:rsid w:val="00130569"/>
    <w:rsid w:val="00130D39"/>
    <w:rsid w:val="00131A1C"/>
    <w:rsid w:val="00131E4A"/>
    <w:rsid w:val="00134011"/>
    <w:rsid w:val="001355C3"/>
    <w:rsid w:val="0014063F"/>
    <w:rsid w:val="001407D5"/>
    <w:rsid w:val="00141F8C"/>
    <w:rsid w:val="00144824"/>
    <w:rsid w:val="001473EA"/>
    <w:rsid w:val="00147D73"/>
    <w:rsid w:val="00154129"/>
    <w:rsid w:val="00156C8D"/>
    <w:rsid w:val="00161A17"/>
    <w:rsid w:val="00164D1E"/>
    <w:rsid w:val="0016665E"/>
    <w:rsid w:val="00167F8D"/>
    <w:rsid w:val="00171785"/>
    <w:rsid w:val="00173FBC"/>
    <w:rsid w:val="0017456D"/>
    <w:rsid w:val="001759D4"/>
    <w:rsid w:val="001764DE"/>
    <w:rsid w:val="0017782A"/>
    <w:rsid w:val="00183841"/>
    <w:rsid w:val="00183D76"/>
    <w:rsid w:val="00185E51"/>
    <w:rsid w:val="00187BFD"/>
    <w:rsid w:val="00193BB5"/>
    <w:rsid w:val="00197196"/>
    <w:rsid w:val="001A0E93"/>
    <w:rsid w:val="001A16E8"/>
    <w:rsid w:val="001A744F"/>
    <w:rsid w:val="001B1C0B"/>
    <w:rsid w:val="001B2B29"/>
    <w:rsid w:val="001B3568"/>
    <w:rsid w:val="001B6B1E"/>
    <w:rsid w:val="001C0E39"/>
    <w:rsid w:val="001C15FD"/>
    <w:rsid w:val="001C3A7C"/>
    <w:rsid w:val="001C4219"/>
    <w:rsid w:val="001C4F8C"/>
    <w:rsid w:val="001C51F3"/>
    <w:rsid w:val="001C76A3"/>
    <w:rsid w:val="001D0A2B"/>
    <w:rsid w:val="001D0B70"/>
    <w:rsid w:val="001D0E2A"/>
    <w:rsid w:val="001D2005"/>
    <w:rsid w:val="001D3B29"/>
    <w:rsid w:val="001D47B8"/>
    <w:rsid w:val="001D4802"/>
    <w:rsid w:val="001D6FC9"/>
    <w:rsid w:val="001E46C9"/>
    <w:rsid w:val="001F30EF"/>
    <w:rsid w:val="001F5CFB"/>
    <w:rsid w:val="00202EB1"/>
    <w:rsid w:val="00205CE0"/>
    <w:rsid w:val="00207759"/>
    <w:rsid w:val="002115DF"/>
    <w:rsid w:val="00213790"/>
    <w:rsid w:val="002154C4"/>
    <w:rsid w:val="00222333"/>
    <w:rsid w:val="00222CBC"/>
    <w:rsid w:val="00222DC3"/>
    <w:rsid w:val="00227BBD"/>
    <w:rsid w:val="002337A7"/>
    <w:rsid w:val="00233DC9"/>
    <w:rsid w:val="002347F2"/>
    <w:rsid w:val="00235712"/>
    <w:rsid w:val="00235C99"/>
    <w:rsid w:val="002366F4"/>
    <w:rsid w:val="00236E2C"/>
    <w:rsid w:val="00240995"/>
    <w:rsid w:val="00240A24"/>
    <w:rsid w:val="00243BCB"/>
    <w:rsid w:val="00244319"/>
    <w:rsid w:val="0024740D"/>
    <w:rsid w:val="002600F1"/>
    <w:rsid w:val="00260465"/>
    <w:rsid w:val="00260A0C"/>
    <w:rsid w:val="002616E8"/>
    <w:rsid w:val="0026305F"/>
    <w:rsid w:val="00265102"/>
    <w:rsid w:val="002652C8"/>
    <w:rsid w:val="00265879"/>
    <w:rsid w:val="002673C0"/>
    <w:rsid w:val="00267AAC"/>
    <w:rsid w:val="0027273F"/>
    <w:rsid w:val="00273585"/>
    <w:rsid w:val="00276093"/>
    <w:rsid w:val="00276374"/>
    <w:rsid w:val="00280D4C"/>
    <w:rsid w:val="0028145B"/>
    <w:rsid w:val="002825F9"/>
    <w:rsid w:val="00283A60"/>
    <w:rsid w:val="00286611"/>
    <w:rsid w:val="00287141"/>
    <w:rsid w:val="00287178"/>
    <w:rsid w:val="0029440E"/>
    <w:rsid w:val="00294779"/>
    <w:rsid w:val="00294811"/>
    <w:rsid w:val="00294ABE"/>
    <w:rsid w:val="00294ACA"/>
    <w:rsid w:val="002955D2"/>
    <w:rsid w:val="00297238"/>
    <w:rsid w:val="002A519C"/>
    <w:rsid w:val="002A5A6B"/>
    <w:rsid w:val="002A713E"/>
    <w:rsid w:val="002C09A9"/>
    <w:rsid w:val="002C18A0"/>
    <w:rsid w:val="002D34C1"/>
    <w:rsid w:val="002D7C54"/>
    <w:rsid w:val="002E192E"/>
    <w:rsid w:val="002E1D98"/>
    <w:rsid w:val="002E6A6E"/>
    <w:rsid w:val="002E7853"/>
    <w:rsid w:val="002F0B35"/>
    <w:rsid w:val="002F2F02"/>
    <w:rsid w:val="002F46B8"/>
    <w:rsid w:val="002F4D89"/>
    <w:rsid w:val="002F5D7B"/>
    <w:rsid w:val="002F6F31"/>
    <w:rsid w:val="0030211A"/>
    <w:rsid w:val="00303409"/>
    <w:rsid w:val="0030355A"/>
    <w:rsid w:val="0030473B"/>
    <w:rsid w:val="0030543B"/>
    <w:rsid w:val="003054E0"/>
    <w:rsid w:val="00307546"/>
    <w:rsid w:val="00315299"/>
    <w:rsid w:val="003157E4"/>
    <w:rsid w:val="00317B16"/>
    <w:rsid w:val="00320648"/>
    <w:rsid w:val="0032074B"/>
    <w:rsid w:val="00322768"/>
    <w:rsid w:val="00323395"/>
    <w:rsid w:val="00323C35"/>
    <w:rsid w:val="00331A15"/>
    <w:rsid w:val="003322DB"/>
    <w:rsid w:val="0033426A"/>
    <w:rsid w:val="0033495D"/>
    <w:rsid w:val="00340620"/>
    <w:rsid w:val="00340751"/>
    <w:rsid w:val="003421BE"/>
    <w:rsid w:val="003438DB"/>
    <w:rsid w:val="00343BAF"/>
    <w:rsid w:val="003441AA"/>
    <w:rsid w:val="00346507"/>
    <w:rsid w:val="00350BC4"/>
    <w:rsid w:val="003534F6"/>
    <w:rsid w:val="003562CB"/>
    <w:rsid w:val="003609E8"/>
    <w:rsid w:val="00361A60"/>
    <w:rsid w:val="003626DD"/>
    <w:rsid w:val="003671A4"/>
    <w:rsid w:val="00367686"/>
    <w:rsid w:val="00370D41"/>
    <w:rsid w:val="00371500"/>
    <w:rsid w:val="00372BCF"/>
    <w:rsid w:val="00373028"/>
    <w:rsid w:val="003749C3"/>
    <w:rsid w:val="003800F2"/>
    <w:rsid w:val="00381CF5"/>
    <w:rsid w:val="00383ABB"/>
    <w:rsid w:val="0038535C"/>
    <w:rsid w:val="0038556A"/>
    <w:rsid w:val="00386D70"/>
    <w:rsid w:val="0038754C"/>
    <w:rsid w:val="003907FE"/>
    <w:rsid w:val="00390D3A"/>
    <w:rsid w:val="00390DA6"/>
    <w:rsid w:val="00390DE0"/>
    <w:rsid w:val="003916E7"/>
    <w:rsid w:val="00394781"/>
    <w:rsid w:val="00395C2E"/>
    <w:rsid w:val="003960A2"/>
    <w:rsid w:val="00396FD1"/>
    <w:rsid w:val="003A1F95"/>
    <w:rsid w:val="003A467F"/>
    <w:rsid w:val="003A6591"/>
    <w:rsid w:val="003A7C78"/>
    <w:rsid w:val="003A7E4E"/>
    <w:rsid w:val="003B0471"/>
    <w:rsid w:val="003B308B"/>
    <w:rsid w:val="003B455B"/>
    <w:rsid w:val="003B5180"/>
    <w:rsid w:val="003B6A69"/>
    <w:rsid w:val="003C0F08"/>
    <w:rsid w:val="003C24E6"/>
    <w:rsid w:val="003C425E"/>
    <w:rsid w:val="003C689C"/>
    <w:rsid w:val="003D0B35"/>
    <w:rsid w:val="003D13A4"/>
    <w:rsid w:val="003D1F28"/>
    <w:rsid w:val="003D3C72"/>
    <w:rsid w:val="003D481F"/>
    <w:rsid w:val="003D6776"/>
    <w:rsid w:val="003E0E0F"/>
    <w:rsid w:val="003E36F7"/>
    <w:rsid w:val="003E41E7"/>
    <w:rsid w:val="003E7B52"/>
    <w:rsid w:val="003E7E4E"/>
    <w:rsid w:val="003F7F40"/>
    <w:rsid w:val="00400831"/>
    <w:rsid w:val="0040334F"/>
    <w:rsid w:val="0040618F"/>
    <w:rsid w:val="00410D49"/>
    <w:rsid w:val="00412F43"/>
    <w:rsid w:val="004149AC"/>
    <w:rsid w:val="00415C8C"/>
    <w:rsid w:val="00417AF3"/>
    <w:rsid w:val="00421E1B"/>
    <w:rsid w:val="00422E8F"/>
    <w:rsid w:val="0042355B"/>
    <w:rsid w:val="00423EE9"/>
    <w:rsid w:val="004241FE"/>
    <w:rsid w:val="00424734"/>
    <w:rsid w:val="004254DE"/>
    <w:rsid w:val="00426122"/>
    <w:rsid w:val="00430473"/>
    <w:rsid w:val="00431D0B"/>
    <w:rsid w:val="00432076"/>
    <w:rsid w:val="00432D54"/>
    <w:rsid w:val="0043315A"/>
    <w:rsid w:val="00434841"/>
    <w:rsid w:val="00436017"/>
    <w:rsid w:val="00437AC2"/>
    <w:rsid w:val="004512F5"/>
    <w:rsid w:val="0045208A"/>
    <w:rsid w:val="00454F0E"/>
    <w:rsid w:val="00455EEC"/>
    <w:rsid w:val="00463D97"/>
    <w:rsid w:val="0047260A"/>
    <w:rsid w:val="00475F96"/>
    <w:rsid w:val="0047620F"/>
    <w:rsid w:val="00476DC3"/>
    <w:rsid w:val="004771BE"/>
    <w:rsid w:val="00477E1E"/>
    <w:rsid w:val="004811EE"/>
    <w:rsid w:val="00482835"/>
    <w:rsid w:val="004864CB"/>
    <w:rsid w:val="0048732B"/>
    <w:rsid w:val="00494AA8"/>
    <w:rsid w:val="0049632F"/>
    <w:rsid w:val="00497950"/>
    <w:rsid w:val="004A1BB1"/>
    <w:rsid w:val="004A38B2"/>
    <w:rsid w:val="004A49EF"/>
    <w:rsid w:val="004A564E"/>
    <w:rsid w:val="004A68E9"/>
    <w:rsid w:val="004B0A32"/>
    <w:rsid w:val="004B38DB"/>
    <w:rsid w:val="004B4D2A"/>
    <w:rsid w:val="004B5D22"/>
    <w:rsid w:val="004B737E"/>
    <w:rsid w:val="004B79D2"/>
    <w:rsid w:val="004C08F7"/>
    <w:rsid w:val="004C1E30"/>
    <w:rsid w:val="004C2F82"/>
    <w:rsid w:val="004C6A0C"/>
    <w:rsid w:val="004D29BE"/>
    <w:rsid w:val="004D3FBF"/>
    <w:rsid w:val="004D51F1"/>
    <w:rsid w:val="004E1062"/>
    <w:rsid w:val="004E22A3"/>
    <w:rsid w:val="004E5C83"/>
    <w:rsid w:val="004E6100"/>
    <w:rsid w:val="004F6A41"/>
    <w:rsid w:val="00504678"/>
    <w:rsid w:val="0050468B"/>
    <w:rsid w:val="00505A73"/>
    <w:rsid w:val="00506588"/>
    <w:rsid w:val="005126C6"/>
    <w:rsid w:val="00512E7F"/>
    <w:rsid w:val="00512F5C"/>
    <w:rsid w:val="00515DC8"/>
    <w:rsid w:val="005176B9"/>
    <w:rsid w:val="00517895"/>
    <w:rsid w:val="0052188E"/>
    <w:rsid w:val="00522900"/>
    <w:rsid w:val="00523699"/>
    <w:rsid w:val="00524220"/>
    <w:rsid w:val="0052662C"/>
    <w:rsid w:val="00527C8B"/>
    <w:rsid w:val="00536106"/>
    <w:rsid w:val="00536DB3"/>
    <w:rsid w:val="005400E3"/>
    <w:rsid w:val="005440E3"/>
    <w:rsid w:val="00545745"/>
    <w:rsid w:val="0054743A"/>
    <w:rsid w:val="00547487"/>
    <w:rsid w:val="00547B4C"/>
    <w:rsid w:val="00551FC5"/>
    <w:rsid w:val="00556822"/>
    <w:rsid w:val="00557725"/>
    <w:rsid w:val="00560EAC"/>
    <w:rsid w:val="0056156A"/>
    <w:rsid w:val="005616B4"/>
    <w:rsid w:val="00561979"/>
    <w:rsid w:val="005622D8"/>
    <w:rsid w:val="00563B89"/>
    <w:rsid w:val="00563ED1"/>
    <w:rsid w:val="0057115C"/>
    <w:rsid w:val="005731ED"/>
    <w:rsid w:val="005732B5"/>
    <w:rsid w:val="00574CAE"/>
    <w:rsid w:val="0057696E"/>
    <w:rsid w:val="005812C3"/>
    <w:rsid w:val="00581FE5"/>
    <w:rsid w:val="00582143"/>
    <w:rsid w:val="005850FB"/>
    <w:rsid w:val="0058752B"/>
    <w:rsid w:val="0059163D"/>
    <w:rsid w:val="00593E6E"/>
    <w:rsid w:val="005A032F"/>
    <w:rsid w:val="005A0A47"/>
    <w:rsid w:val="005A10A0"/>
    <w:rsid w:val="005A2132"/>
    <w:rsid w:val="005A3F01"/>
    <w:rsid w:val="005A4134"/>
    <w:rsid w:val="005A5ABD"/>
    <w:rsid w:val="005A6857"/>
    <w:rsid w:val="005A7A07"/>
    <w:rsid w:val="005B26B3"/>
    <w:rsid w:val="005B4C5B"/>
    <w:rsid w:val="005B61F2"/>
    <w:rsid w:val="005C00E2"/>
    <w:rsid w:val="005C0966"/>
    <w:rsid w:val="005C3D3F"/>
    <w:rsid w:val="005C6225"/>
    <w:rsid w:val="005D4244"/>
    <w:rsid w:val="005D538F"/>
    <w:rsid w:val="005E082E"/>
    <w:rsid w:val="005E2317"/>
    <w:rsid w:val="005E3977"/>
    <w:rsid w:val="005E56AF"/>
    <w:rsid w:val="005F488E"/>
    <w:rsid w:val="005F4F7C"/>
    <w:rsid w:val="005F568A"/>
    <w:rsid w:val="005F5E63"/>
    <w:rsid w:val="006011DB"/>
    <w:rsid w:val="00617320"/>
    <w:rsid w:val="0061778C"/>
    <w:rsid w:val="00624368"/>
    <w:rsid w:val="00626C61"/>
    <w:rsid w:val="00630400"/>
    <w:rsid w:val="006304C4"/>
    <w:rsid w:val="00642985"/>
    <w:rsid w:val="00643735"/>
    <w:rsid w:val="0064515F"/>
    <w:rsid w:val="0065035F"/>
    <w:rsid w:val="0065167E"/>
    <w:rsid w:val="0065361D"/>
    <w:rsid w:val="00656DD8"/>
    <w:rsid w:val="00660F46"/>
    <w:rsid w:val="006618A0"/>
    <w:rsid w:val="00662238"/>
    <w:rsid w:val="00664E8F"/>
    <w:rsid w:val="00666BF3"/>
    <w:rsid w:val="00666C03"/>
    <w:rsid w:val="0067178D"/>
    <w:rsid w:val="00673674"/>
    <w:rsid w:val="00675512"/>
    <w:rsid w:val="0068062E"/>
    <w:rsid w:val="00681CA2"/>
    <w:rsid w:val="006851B6"/>
    <w:rsid w:val="006932B8"/>
    <w:rsid w:val="00693683"/>
    <w:rsid w:val="006A77BC"/>
    <w:rsid w:val="006B2775"/>
    <w:rsid w:val="006B4768"/>
    <w:rsid w:val="006B6A55"/>
    <w:rsid w:val="006B7C09"/>
    <w:rsid w:val="006C053F"/>
    <w:rsid w:val="006C1AF9"/>
    <w:rsid w:val="006C2446"/>
    <w:rsid w:val="006C5085"/>
    <w:rsid w:val="006D31A0"/>
    <w:rsid w:val="006D4137"/>
    <w:rsid w:val="006D5D58"/>
    <w:rsid w:val="006E1495"/>
    <w:rsid w:val="006E27C7"/>
    <w:rsid w:val="006E67DB"/>
    <w:rsid w:val="006E7B6E"/>
    <w:rsid w:val="006F0178"/>
    <w:rsid w:val="006F0656"/>
    <w:rsid w:val="006F1531"/>
    <w:rsid w:val="006F37C1"/>
    <w:rsid w:val="006F4DF2"/>
    <w:rsid w:val="006F67DB"/>
    <w:rsid w:val="0070093B"/>
    <w:rsid w:val="007037FB"/>
    <w:rsid w:val="00703F0B"/>
    <w:rsid w:val="0070690C"/>
    <w:rsid w:val="0070779B"/>
    <w:rsid w:val="007124C3"/>
    <w:rsid w:val="00712618"/>
    <w:rsid w:val="00714B80"/>
    <w:rsid w:val="00715352"/>
    <w:rsid w:val="0071730D"/>
    <w:rsid w:val="007175EF"/>
    <w:rsid w:val="00717E15"/>
    <w:rsid w:val="00720CD5"/>
    <w:rsid w:val="0072479A"/>
    <w:rsid w:val="007252DE"/>
    <w:rsid w:val="0072682A"/>
    <w:rsid w:val="007324CF"/>
    <w:rsid w:val="0074235B"/>
    <w:rsid w:val="00750B1A"/>
    <w:rsid w:val="00750BDF"/>
    <w:rsid w:val="007515A7"/>
    <w:rsid w:val="00751B6C"/>
    <w:rsid w:val="0075278A"/>
    <w:rsid w:val="00753106"/>
    <w:rsid w:val="00753CAD"/>
    <w:rsid w:val="007553A9"/>
    <w:rsid w:val="00755EE3"/>
    <w:rsid w:val="007560DD"/>
    <w:rsid w:val="0075737B"/>
    <w:rsid w:val="00762F14"/>
    <w:rsid w:val="0076464D"/>
    <w:rsid w:val="00765C7D"/>
    <w:rsid w:val="0076628E"/>
    <w:rsid w:val="00770300"/>
    <w:rsid w:val="00770484"/>
    <w:rsid w:val="00772E48"/>
    <w:rsid w:val="0077510E"/>
    <w:rsid w:val="00777498"/>
    <w:rsid w:val="00777F86"/>
    <w:rsid w:val="007815B8"/>
    <w:rsid w:val="00782D79"/>
    <w:rsid w:val="0078347D"/>
    <w:rsid w:val="007864D7"/>
    <w:rsid w:val="007864F8"/>
    <w:rsid w:val="00786C31"/>
    <w:rsid w:val="007870F0"/>
    <w:rsid w:val="00790075"/>
    <w:rsid w:val="007952D6"/>
    <w:rsid w:val="00796D2B"/>
    <w:rsid w:val="007A4DA4"/>
    <w:rsid w:val="007A6802"/>
    <w:rsid w:val="007A690E"/>
    <w:rsid w:val="007A6E2D"/>
    <w:rsid w:val="007A70C8"/>
    <w:rsid w:val="007A740E"/>
    <w:rsid w:val="007B38C3"/>
    <w:rsid w:val="007B396D"/>
    <w:rsid w:val="007B45CE"/>
    <w:rsid w:val="007B51F0"/>
    <w:rsid w:val="007B533A"/>
    <w:rsid w:val="007B60F7"/>
    <w:rsid w:val="007B77D5"/>
    <w:rsid w:val="007C141C"/>
    <w:rsid w:val="007C23B4"/>
    <w:rsid w:val="007C3291"/>
    <w:rsid w:val="007C3F70"/>
    <w:rsid w:val="007C6E15"/>
    <w:rsid w:val="007D0E95"/>
    <w:rsid w:val="007E0A56"/>
    <w:rsid w:val="007E117D"/>
    <w:rsid w:val="007E1B7F"/>
    <w:rsid w:val="007E48CB"/>
    <w:rsid w:val="007E4959"/>
    <w:rsid w:val="007E4FA9"/>
    <w:rsid w:val="007E7D83"/>
    <w:rsid w:val="007F026A"/>
    <w:rsid w:val="007F09EF"/>
    <w:rsid w:val="007F2190"/>
    <w:rsid w:val="007F3868"/>
    <w:rsid w:val="007F58BB"/>
    <w:rsid w:val="00806529"/>
    <w:rsid w:val="008067F8"/>
    <w:rsid w:val="00811922"/>
    <w:rsid w:val="00813993"/>
    <w:rsid w:val="00813FCF"/>
    <w:rsid w:val="008143AA"/>
    <w:rsid w:val="00820129"/>
    <w:rsid w:val="008237F4"/>
    <w:rsid w:val="00827DE8"/>
    <w:rsid w:val="00831EA7"/>
    <w:rsid w:val="008329C9"/>
    <w:rsid w:val="00836306"/>
    <w:rsid w:val="00844BE6"/>
    <w:rsid w:val="008450FB"/>
    <w:rsid w:val="0084528B"/>
    <w:rsid w:val="008501CD"/>
    <w:rsid w:val="00851356"/>
    <w:rsid w:val="00853D79"/>
    <w:rsid w:val="00854874"/>
    <w:rsid w:val="00856296"/>
    <w:rsid w:val="0085690F"/>
    <w:rsid w:val="00856D91"/>
    <w:rsid w:val="00864169"/>
    <w:rsid w:val="00864176"/>
    <w:rsid w:val="00864AFA"/>
    <w:rsid w:val="0086694F"/>
    <w:rsid w:val="00867BA9"/>
    <w:rsid w:val="00867C2C"/>
    <w:rsid w:val="00867C79"/>
    <w:rsid w:val="0087352C"/>
    <w:rsid w:val="00880DC8"/>
    <w:rsid w:val="00880EE0"/>
    <w:rsid w:val="0088110C"/>
    <w:rsid w:val="008811FE"/>
    <w:rsid w:val="00884EB0"/>
    <w:rsid w:val="00890507"/>
    <w:rsid w:val="00891ACD"/>
    <w:rsid w:val="00892263"/>
    <w:rsid w:val="00892BA2"/>
    <w:rsid w:val="0089335F"/>
    <w:rsid w:val="00894E19"/>
    <w:rsid w:val="00896200"/>
    <w:rsid w:val="008977C1"/>
    <w:rsid w:val="00897BEA"/>
    <w:rsid w:val="00897EA4"/>
    <w:rsid w:val="008A16D2"/>
    <w:rsid w:val="008A31BA"/>
    <w:rsid w:val="008A445F"/>
    <w:rsid w:val="008A6274"/>
    <w:rsid w:val="008B25C9"/>
    <w:rsid w:val="008B3B7F"/>
    <w:rsid w:val="008B4E56"/>
    <w:rsid w:val="008B4E89"/>
    <w:rsid w:val="008C4BE7"/>
    <w:rsid w:val="008C5FF5"/>
    <w:rsid w:val="008C6134"/>
    <w:rsid w:val="008C6A46"/>
    <w:rsid w:val="008D1C03"/>
    <w:rsid w:val="008D3991"/>
    <w:rsid w:val="008D4230"/>
    <w:rsid w:val="008D4768"/>
    <w:rsid w:val="008D55BE"/>
    <w:rsid w:val="008D7039"/>
    <w:rsid w:val="008E0374"/>
    <w:rsid w:val="008E2A38"/>
    <w:rsid w:val="008E5E15"/>
    <w:rsid w:val="008F106D"/>
    <w:rsid w:val="008F1762"/>
    <w:rsid w:val="008F27FC"/>
    <w:rsid w:val="008F2E73"/>
    <w:rsid w:val="008F4F6C"/>
    <w:rsid w:val="008F6A73"/>
    <w:rsid w:val="009015AD"/>
    <w:rsid w:val="0090310C"/>
    <w:rsid w:val="00910FC0"/>
    <w:rsid w:val="009112B3"/>
    <w:rsid w:val="0091284D"/>
    <w:rsid w:val="00921E7A"/>
    <w:rsid w:val="009229F3"/>
    <w:rsid w:val="00926379"/>
    <w:rsid w:val="00927B12"/>
    <w:rsid w:val="00932D17"/>
    <w:rsid w:val="0093355F"/>
    <w:rsid w:val="00941165"/>
    <w:rsid w:val="00941B31"/>
    <w:rsid w:val="00950B52"/>
    <w:rsid w:val="00956A80"/>
    <w:rsid w:val="00960C9F"/>
    <w:rsid w:val="00964F64"/>
    <w:rsid w:val="00973AF5"/>
    <w:rsid w:val="009745A0"/>
    <w:rsid w:val="00974630"/>
    <w:rsid w:val="009757AB"/>
    <w:rsid w:val="00976718"/>
    <w:rsid w:val="00976C8D"/>
    <w:rsid w:val="009778A9"/>
    <w:rsid w:val="00982B26"/>
    <w:rsid w:val="0098324A"/>
    <w:rsid w:val="009842B5"/>
    <w:rsid w:val="0099483A"/>
    <w:rsid w:val="009951E7"/>
    <w:rsid w:val="00995610"/>
    <w:rsid w:val="00996F11"/>
    <w:rsid w:val="009A0ABC"/>
    <w:rsid w:val="009A18CE"/>
    <w:rsid w:val="009A25EC"/>
    <w:rsid w:val="009B005D"/>
    <w:rsid w:val="009B34FA"/>
    <w:rsid w:val="009B6A6B"/>
    <w:rsid w:val="009C0A9B"/>
    <w:rsid w:val="009C1DBC"/>
    <w:rsid w:val="009C4BF5"/>
    <w:rsid w:val="009C4DB5"/>
    <w:rsid w:val="009C6BB9"/>
    <w:rsid w:val="009D01F9"/>
    <w:rsid w:val="009D06CE"/>
    <w:rsid w:val="009D7A79"/>
    <w:rsid w:val="009E0B40"/>
    <w:rsid w:val="009E11B2"/>
    <w:rsid w:val="009E1C9D"/>
    <w:rsid w:val="009E40BA"/>
    <w:rsid w:val="009F0C96"/>
    <w:rsid w:val="009F0D97"/>
    <w:rsid w:val="009F3BC2"/>
    <w:rsid w:val="00A01D57"/>
    <w:rsid w:val="00A0632D"/>
    <w:rsid w:val="00A101B8"/>
    <w:rsid w:val="00A103C7"/>
    <w:rsid w:val="00A104C5"/>
    <w:rsid w:val="00A10FBC"/>
    <w:rsid w:val="00A11729"/>
    <w:rsid w:val="00A164A9"/>
    <w:rsid w:val="00A16A01"/>
    <w:rsid w:val="00A16C72"/>
    <w:rsid w:val="00A21690"/>
    <w:rsid w:val="00A2635E"/>
    <w:rsid w:val="00A26547"/>
    <w:rsid w:val="00A26870"/>
    <w:rsid w:val="00A26DA4"/>
    <w:rsid w:val="00A30199"/>
    <w:rsid w:val="00A32695"/>
    <w:rsid w:val="00A34D25"/>
    <w:rsid w:val="00A37131"/>
    <w:rsid w:val="00A40CB7"/>
    <w:rsid w:val="00A530F0"/>
    <w:rsid w:val="00A54ADF"/>
    <w:rsid w:val="00A610E3"/>
    <w:rsid w:val="00A641E1"/>
    <w:rsid w:val="00A667E6"/>
    <w:rsid w:val="00A66969"/>
    <w:rsid w:val="00A66B32"/>
    <w:rsid w:val="00A67EA4"/>
    <w:rsid w:val="00A70F0E"/>
    <w:rsid w:val="00A72249"/>
    <w:rsid w:val="00A74005"/>
    <w:rsid w:val="00A76FB8"/>
    <w:rsid w:val="00A77523"/>
    <w:rsid w:val="00A805B3"/>
    <w:rsid w:val="00A8153F"/>
    <w:rsid w:val="00A8334F"/>
    <w:rsid w:val="00A83F89"/>
    <w:rsid w:val="00A85215"/>
    <w:rsid w:val="00A9091E"/>
    <w:rsid w:val="00A93E7B"/>
    <w:rsid w:val="00A9495A"/>
    <w:rsid w:val="00A9554E"/>
    <w:rsid w:val="00A962FC"/>
    <w:rsid w:val="00AA09F5"/>
    <w:rsid w:val="00AA20C8"/>
    <w:rsid w:val="00AA230D"/>
    <w:rsid w:val="00AA2699"/>
    <w:rsid w:val="00AA4AFE"/>
    <w:rsid w:val="00AA6FA3"/>
    <w:rsid w:val="00AB613E"/>
    <w:rsid w:val="00AB6F06"/>
    <w:rsid w:val="00AC29F9"/>
    <w:rsid w:val="00AC43EC"/>
    <w:rsid w:val="00AC5A33"/>
    <w:rsid w:val="00AD0581"/>
    <w:rsid w:val="00AD3F6A"/>
    <w:rsid w:val="00AD5D01"/>
    <w:rsid w:val="00AD6702"/>
    <w:rsid w:val="00AE24BC"/>
    <w:rsid w:val="00AE6141"/>
    <w:rsid w:val="00AF4C3A"/>
    <w:rsid w:val="00AF5407"/>
    <w:rsid w:val="00AF6052"/>
    <w:rsid w:val="00AF72D5"/>
    <w:rsid w:val="00B10AC0"/>
    <w:rsid w:val="00B139F6"/>
    <w:rsid w:val="00B14AB7"/>
    <w:rsid w:val="00B17782"/>
    <w:rsid w:val="00B17ADD"/>
    <w:rsid w:val="00B215BA"/>
    <w:rsid w:val="00B22FEC"/>
    <w:rsid w:val="00B23CF5"/>
    <w:rsid w:val="00B24C57"/>
    <w:rsid w:val="00B2599C"/>
    <w:rsid w:val="00B3466C"/>
    <w:rsid w:val="00B378FB"/>
    <w:rsid w:val="00B4256C"/>
    <w:rsid w:val="00B43198"/>
    <w:rsid w:val="00B432EE"/>
    <w:rsid w:val="00B43774"/>
    <w:rsid w:val="00B4494C"/>
    <w:rsid w:val="00B449A1"/>
    <w:rsid w:val="00B4564D"/>
    <w:rsid w:val="00B50706"/>
    <w:rsid w:val="00B51344"/>
    <w:rsid w:val="00B52CF7"/>
    <w:rsid w:val="00B567AD"/>
    <w:rsid w:val="00B66D92"/>
    <w:rsid w:val="00B73B15"/>
    <w:rsid w:val="00B76439"/>
    <w:rsid w:val="00B778D0"/>
    <w:rsid w:val="00B80150"/>
    <w:rsid w:val="00B817DF"/>
    <w:rsid w:val="00B81A83"/>
    <w:rsid w:val="00B823B8"/>
    <w:rsid w:val="00B839E0"/>
    <w:rsid w:val="00B83F57"/>
    <w:rsid w:val="00B857F1"/>
    <w:rsid w:val="00B87808"/>
    <w:rsid w:val="00B92410"/>
    <w:rsid w:val="00B92757"/>
    <w:rsid w:val="00B96A21"/>
    <w:rsid w:val="00B97300"/>
    <w:rsid w:val="00B97570"/>
    <w:rsid w:val="00BA1DF9"/>
    <w:rsid w:val="00BA270F"/>
    <w:rsid w:val="00BA50CD"/>
    <w:rsid w:val="00BA78D1"/>
    <w:rsid w:val="00BB0780"/>
    <w:rsid w:val="00BB39A2"/>
    <w:rsid w:val="00BC28AE"/>
    <w:rsid w:val="00BC2B35"/>
    <w:rsid w:val="00BC32FB"/>
    <w:rsid w:val="00BC3B90"/>
    <w:rsid w:val="00BC3BF9"/>
    <w:rsid w:val="00BC4F38"/>
    <w:rsid w:val="00BC5BB3"/>
    <w:rsid w:val="00BC792E"/>
    <w:rsid w:val="00BD4AB0"/>
    <w:rsid w:val="00BD65A7"/>
    <w:rsid w:val="00BD6E6B"/>
    <w:rsid w:val="00BE0429"/>
    <w:rsid w:val="00BE107E"/>
    <w:rsid w:val="00BE2ACB"/>
    <w:rsid w:val="00BE4191"/>
    <w:rsid w:val="00BE47E8"/>
    <w:rsid w:val="00BE4858"/>
    <w:rsid w:val="00BE7F18"/>
    <w:rsid w:val="00BF2ADF"/>
    <w:rsid w:val="00BF4ACE"/>
    <w:rsid w:val="00BF5436"/>
    <w:rsid w:val="00C0283F"/>
    <w:rsid w:val="00C03EEC"/>
    <w:rsid w:val="00C03F50"/>
    <w:rsid w:val="00C04907"/>
    <w:rsid w:val="00C11AC7"/>
    <w:rsid w:val="00C13EB3"/>
    <w:rsid w:val="00C21975"/>
    <w:rsid w:val="00C234DB"/>
    <w:rsid w:val="00C24903"/>
    <w:rsid w:val="00C25DB6"/>
    <w:rsid w:val="00C3123F"/>
    <w:rsid w:val="00C3341C"/>
    <w:rsid w:val="00C3363B"/>
    <w:rsid w:val="00C341B4"/>
    <w:rsid w:val="00C4204A"/>
    <w:rsid w:val="00C44ECE"/>
    <w:rsid w:val="00C45A46"/>
    <w:rsid w:val="00C5385E"/>
    <w:rsid w:val="00C53DAB"/>
    <w:rsid w:val="00C55010"/>
    <w:rsid w:val="00C5578F"/>
    <w:rsid w:val="00C608FD"/>
    <w:rsid w:val="00C61E49"/>
    <w:rsid w:val="00C61F0B"/>
    <w:rsid w:val="00C62AF1"/>
    <w:rsid w:val="00C63011"/>
    <w:rsid w:val="00C678D5"/>
    <w:rsid w:val="00C67DBE"/>
    <w:rsid w:val="00C70849"/>
    <w:rsid w:val="00C70F22"/>
    <w:rsid w:val="00C75786"/>
    <w:rsid w:val="00C77108"/>
    <w:rsid w:val="00C773FE"/>
    <w:rsid w:val="00C81571"/>
    <w:rsid w:val="00C81EE6"/>
    <w:rsid w:val="00C84CF8"/>
    <w:rsid w:val="00C87351"/>
    <w:rsid w:val="00C87AA3"/>
    <w:rsid w:val="00C90CB0"/>
    <w:rsid w:val="00C90F0B"/>
    <w:rsid w:val="00C90F18"/>
    <w:rsid w:val="00C922B5"/>
    <w:rsid w:val="00C95A82"/>
    <w:rsid w:val="00C976FC"/>
    <w:rsid w:val="00CA08C1"/>
    <w:rsid w:val="00CA2A71"/>
    <w:rsid w:val="00CA39CC"/>
    <w:rsid w:val="00CA4811"/>
    <w:rsid w:val="00CA79CA"/>
    <w:rsid w:val="00CB09A4"/>
    <w:rsid w:val="00CB16E7"/>
    <w:rsid w:val="00CB412C"/>
    <w:rsid w:val="00CB45D9"/>
    <w:rsid w:val="00CB500C"/>
    <w:rsid w:val="00CB60A9"/>
    <w:rsid w:val="00CB6412"/>
    <w:rsid w:val="00CB7A35"/>
    <w:rsid w:val="00CB7C3D"/>
    <w:rsid w:val="00CC10E3"/>
    <w:rsid w:val="00CC31CC"/>
    <w:rsid w:val="00CC7D04"/>
    <w:rsid w:val="00CC7FAE"/>
    <w:rsid w:val="00CD0685"/>
    <w:rsid w:val="00CD1615"/>
    <w:rsid w:val="00CD1A92"/>
    <w:rsid w:val="00CD2B76"/>
    <w:rsid w:val="00CD7E46"/>
    <w:rsid w:val="00CE2F07"/>
    <w:rsid w:val="00CE32ED"/>
    <w:rsid w:val="00CE5802"/>
    <w:rsid w:val="00CE78A8"/>
    <w:rsid w:val="00CE7B81"/>
    <w:rsid w:val="00CF188B"/>
    <w:rsid w:val="00D01AAA"/>
    <w:rsid w:val="00D0633D"/>
    <w:rsid w:val="00D10530"/>
    <w:rsid w:val="00D112FF"/>
    <w:rsid w:val="00D116DB"/>
    <w:rsid w:val="00D12160"/>
    <w:rsid w:val="00D15A80"/>
    <w:rsid w:val="00D15FDE"/>
    <w:rsid w:val="00D24232"/>
    <w:rsid w:val="00D302A2"/>
    <w:rsid w:val="00D3154F"/>
    <w:rsid w:val="00D32A1B"/>
    <w:rsid w:val="00D34C2F"/>
    <w:rsid w:val="00D34F0A"/>
    <w:rsid w:val="00D36867"/>
    <w:rsid w:val="00D40640"/>
    <w:rsid w:val="00D418C6"/>
    <w:rsid w:val="00D42DCA"/>
    <w:rsid w:val="00D43292"/>
    <w:rsid w:val="00D454F0"/>
    <w:rsid w:val="00D515E3"/>
    <w:rsid w:val="00D5375C"/>
    <w:rsid w:val="00D545EA"/>
    <w:rsid w:val="00D549B1"/>
    <w:rsid w:val="00D57C09"/>
    <w:rsid w:val="00D63833"/>
    <w:rsid w:val="00D639FE"/>
    <w:rsid w:val="00D6542E"/>
    <w:rsid w:val="00D70A23"/>
    <w:rsid w:val="00D72C8E"/>
    <w:rsid w:val="00D7467B"/>
    <w:rsid w:val="00D80EEB"/>
    <w:rsid w:val="00D8353F"/>
    <w:rsid w:val="00D86536"/>
    <w:rsid w:val="00D946E8"/>
    <w:rsid w:val="00D95912"/>
    <w:rsid w:val="00D975C7"/>
    <w:rsid w:val="00DA02BF"/>
    <w:rsid w:val="00DA1636"/>
    <w:rsid w:val="00DA1D60"/>
    <w:rsid w:val="00DA3053"/>
    <w:rsid w:val="00DA5137"/>
    <w:rsid w:val="00DA7D0D"/>
    <w:rsid w:val="00DB0E46"/>
    <w:rsid w:val="00DB1AC5"/>
    <w:rsid w:val="00DC26D4"/>
    <w:rsid w:val="00DC3927"/>
    <w:rsid w:val="00DC5719"/>
    <w:rsid w:val="00DC5CBF"/>
    <w:rsid w:val="00DD0403"/>
    <w:rsid w:val="00DD132D"/>
    <w:rsid w:val="00DD1B47"/>
    <w:rsid w:val="00DD2841"/>
    <w:rsid w:val="00DD4552"/>
    <w:rsid w:val="00DE232F"/>
    <w:rsid w:val="00DE42C6"/>
    <w:rsid w:val="00DE4E52"/>
    <w:rsid w:val="00DE4FFA"/>
    <w:rsid w:val="00DE65C1"/>
    <w:rsid w:val="00DF17F0"/>
    <w:rsid w:val="00DF44CA"/>
    <w:rsid w:val="00DF6275"/>
    <w:rsid w:val="00DF692C"/>
    <w:rsid w:val="00DF6F61"/>
    <w:rsid w:val="00DF720D"/>
    <w:rsid w:val="00E04AB7"/>
    <w:rsid w:val="00E05745"/>
    <w:rsid w:val="00E113F3"/>
    <w:rsid w:val="00E12DFD"/>
    <w:rsid w:val="00E2021D"/>
    <w:rsid w:val="00E20717"/>
    <w:rsid w:val="00E2623C"/>
    <w:rsid w:val="00E26DF2"/>
    <w:rsid w:val="00E332EF"/>
    <w:rsid w:val="00E337B8"/>
    <w:rsid w:val="00E35A10"/>
    <w:rsid w:val="00E4033C"/>
    <w:rsid w:val="00E415F1"/>
    <w:rsid w:val="00E44110"/>
    <w:rsid w:val="00E44576"/>
    <w:rsid w:val="00E461A9"/>
    <w:rsid w:val="00E52F03"/>
    <w:rsid w:val="00E54A4F"/>
    <w:rsid w:val="00E55A9E"/>
    <w:rsid w:val="00E55F34"/>
    <w:rsid w:val="00E56D44"/>
    <w:rsid w:val="00E57228"/>
    <w:rsid w:val="00E664AF"/>
    <w:rsid w:val="00E66FBC"/>
    <w:rsid w:val="00E6758F"/>
    <w:rsid w:val="00E70615"/>
    <w:rsid w:val="00E71313"/>
    <w:rsid w:val="00E74234"/>
    <w:rsid w:val="00E77F3A"/>
    <w:rsid w:val="00E81D90"/>
    <w:rsid w:val="00E8364D"/>
    <w:rsid w:val="00E837DD"/>
    <w:rsid w:val="00E844FB"/>
    <w:rsid w:val="00E8459E"/>
    <w:rsid w:val="00E8509E"/>
    <w:rsid w:val="00E85521"/>
    <w:rsid w:val="00E903AC"/>
    <w:rsid w:val="00E94186"/>
    <w:rsid w:val="00EA0D7F"/>
    <w:rsid w:val="00EA39CC"/>
    <w:rsid w:val="00EA3C28"/>
    <w:rsid w:val="00EA6342"/>
    <w:rsid w:val="00EB2517"/>
    <w:rsid w:val="00EB3147"/>
    <w:rsid w:val="00EB36C9"/>
    <w:rsid w:val="00EB3F5B"/>
    <w:rsid w:val="00EC018C"/>
    <w:rsid w:val="00EC462D"/>
    <w:rsid w:val="00EC6760"/>
    <w:rsid w:val="00ED2273"/>
    <w:rsid w:val="00ED3B10"/>
    <w:rsid w:val="00ED7006"/>
    <w:rsid w:val="00EE017C"/>
    <w:rsid w:val="00EE0A83"/>
    <w:rsid w:val="00EE5CC2"/>
    <w:rsid w:val="00EE6FC3"/>
    <w:rsid w:val="00EF2065"/>
    <w:rsid w:val="00EF5A60"/>
    <w:rsid w:val="00EF72CD"/>
    <w:rsid w:val="00F00116"/>
    <w:rsid w:val="00F00698"/>
    <w:rsid w:val="00F02166"/>
    <w:rsid w:val="00F0539D"/>
    <w:rsid w:val="00F05596"/>
    <w:rsid w:val="00F06C91"/>
    <w:rsid w:val="00F07124"/>
    <w:rsid w:val="00F107BD"/>
    <w:rsid w:val="00F10ACE"/>
    <w:rsid w:val="00F12F37"/>
    <w:rsid w:val="00F14C3F"/>
    <w:rsid w:val="00F14FD2"/>
    <w:rsid w:val="00F21BEA"/>
    <w:rsid w:val="00F21FE4"/>
    <w:rsid w:val="00F23753"/>
    <w:rsid w:val="00F26FE7"/>
    <w:rsid w:val="00F32987"/>
    <w:rsid w:val="00F33025"/>
    <w:rsid w:val="00F33580"/>
    <w:rsid w:val="00F355D9"/>
    <w:rsid w:val="00F45F36"/>
    <w:rsid w:val="00F46DB0"/>
    <w:rsid w:val="00F546C6"/>
    <w:rsid w:val="00F566BD"/>
    <w:rsid w:val="00F6260A"/>
    <w:rsid w:val="00F62D0E"/>
    <w:rsid w:val="00F70965"/>
    <w:rsid w:val="00F70BF0"/>
    <w:rsid w:val="00F73DFD"/>
    <w:rsid w:val="00F743E2"/>
    <w:rsid w:val="00F752AE"/>
    <w:rsid w:val="00F772E5"/>
    <w:rsid w:val="00F77536"/>
    <w:rsid w:val="00F820E0"/>
    <w:rsid w:val="00F8246F"/>
    <w:rsid w:val="00F83FCC"/>
    <w:rsid w:val="00F9679B"/>
    <w:rsid w:val="00FA26B8"/>
    <w:rsid w:val="00FA33BA"/>
    <w:rsid w:val="00FB38E4"/>
    <w:rsid w:val="00FB4C94"/>
    <w:rsid w:val="00FB68A3"/>
    <w:rsid w:val="00FC06F2"/>
    <w:rsid w:val="00FC2493"/>
    <w:rsid w:val="00FC47F0"/>
    <w:rsid w:val="00FC5D96"/>
    <w:rsid w:val="00FE04CF"/>
    <w:rsid w:val="00FE0EB9"/>
    <w:rsid w:val="00FE114F"/>
    <w:rsid w:val="00FE3E8F"/>
    <w:rsid w:val="00FE494A"/>
    <w:rsid w:val="00FE4D82"/>
    <w:rsid w:val="00FE6BBF"/>
    <w:rsid w:val="00FF5A34"/>
    <w:rsid w:val="00FF6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4ECF2"/>
  <w15:chartTrackingRefBased/>
  <w15:docId w15:val="{7CA64D59-16A3-4473-AC71-1A7E613F7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3"/>
    <w:lsdException w:name="heading 1" w:qFormat="1"/>
    <w:lsdException w:name="heading 2" w:qFormat="1"/>
    <w:lsdException w:name="heading 3" w:qFormat="1"/>
    <w:lsdException w:name="heading 4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toc 1" w:uiPriority="39" w:qFormat="1"/>
    <w:lsdException w:name="toc 2" w:uiPriority="39" w:qFormat="1"/>
    <w:lsdException w:name="toc 3" w:uiPriority="39" w:qFormat="1"/>
    <w:lsdException w:name="toc 4" w:qFormat="1"/>
    <w:lsdException w:name="Normal Indent" w:uiPriority="3"/>
    <w:lsdException w:name="header" w:qFormat="1"/>
    <w:lsdException w:name="footer" w:qFormat="1"/>
    <w:lsdException w:name="page number" w:uiPriority="1"/>
    <w:lsdException w:name="List Bullet" w:qFormat="1"/>
    <w:lsdException w:name="List Number" w:qFormat="1"/>
    <w:lsdException w:name="List Bullet 2" w:qFormat="1"/>
    <w:lsdException w:name="List Bullet 3" w:qFormat="1"/>
    <w:lsdException w:name="Title" w:qFormat="1"/>
    <w:lsdException w:name="Default Paragraph Font" w:uiPriority="1"/>
    <w:lsdException w:name="Body Text" w:qFormat="1"/>
    <w:lsdException w:name="Hyperlink" w:uiPriority="99" w:qFormat="1"/>
    <w:lsdException w:name="Plain Text" w:uiPriority="1"/>
    <w:lsdException w:name="Normal (Web)" w:uiPriority="99"/>
    <w:lsdException w:name="HTML Code" w:uiPriority="99"/>
    <w:lsdException w:name="HTML Keyboard" w:uiPriority="2"/>
    <w:lsdException w:name="HTML Preformatted" w:semiHidden="1" w:uiPriority="2" w:unhideWhenUsed="1"/>
    <w:lsdException w:name="HTML Typewriter" w:uiPriority="2"/>
    <w:lsdException w:name="HTML Variable" w:semiHidden="1" w:unhideWhenUsed="1"/>
    <w:lsdException w:name="Normal Table" w:semiHidden="1" w:unhideWhenUsed="1"/>
    <w:lsdException w:name="annotation subject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3"/>
    <w:unhideWhenUsed/>
    <w:rsid w:val="00BE2ACB"/>
    <w:pPr>
      <w:widowControl w:val="0"/>
      <w:spacing w:line="240" w:lineRule="atLeast"/>
    </w:pPr>
  </w:style>
  <w:style w:type="paragraph" w:styleId="Heading1">
    <w:name w:val="heading 1"/>
    <w:next w:val="BodyText"/>
    <w:qFormat/>
    <w:rsid w:val="00BE2ACB"/>
    <w:pPr>
      <w:keepNext/>
      <w:numPr>
        <w:numId w:val="13"/>
      </w:numPr>
      <w:spacing w:before="240" w:after="120"/>
      <w:outlineLvl w:val="0"/>
    </w:pPr>
    <w:rPr>
      <w:rFonts w:ascii="Arial Black" w:hAnsi="Arial Black"/>
      <w:caps/>
      <w:color w:val="464547"/>
      <w:sz w:val="28"/>
    </w:rPr>
  </w:style>
  <w:style w:type="paragraph" w:styleId="Heading2">
    <w:name w:val="heading 2"/>
    <w:next w:val="BodyText"/>
    <w:link w:val="Heading2Char"/>
    <w:qFormat/>
    <w:rsid w:val="00BE2ACB"/>
    <w:pPr>
      <w:keepNext/>
      <w:numPr>
        <w:ilvl w:val="1"/>
        <w:numId w:val="13"/>
      </w:numPr>
      <w:spacing w:before="200" w:after="160"/>
      <w:ind w:left="720"/>
      <w:outlineLvl w:val="1"/>
    </w:pPr>
    <w:rPr>
      <w:rFonts w:ascii="Arial Black" w:hAnsi="Arial Black"/>
      <w:caps/>
      <w:color w:val="1A9CB0"/>
      <w:sz w:val="24"/>
    </w:rPr>
  </w:style>
  <w:style w:type="paragraph" w:styleId="Heading3">
    <w:name w:val="heading 3"/>
    <w:next w:val="BodyText"/>
    <w:qFormat/>
    <w:rsid w:val="00BE2ACB"/>
    <w:pPr>
      <w:keepNext/>
      <w:numPr>
        <w:ilvl w:val="2"/>
        <w:numId w:val="13"/>
      </w:numPr>
      <w:spacing w:before="200" w:after="160"/>
      <w:outlineLvl w:val="2"/>
    </w:pPr>
    <w:rPr>
      <w:rFonts w:ascii="Arial Black" w:hAnsi="Arial Black"/>
      <w:b/>
      <w:color w:val="1A9CB0"/>
      <w:sz w:val="24"/>
    </w:rPr>
  </w:style>
  <w:style w:type="paragraph" w:styleId="Heading4">
    <w:name w:val="heading 4"/>
    <w:next w:val="BodyText"/>
    <w:qFormat/>
    <w:rsid w:val="00BE2ACB"/>
    <w:pPr>
      <w:keepNext/>
      <w:numPr>
        <w:ilvl w:val="3"/>
        <w:numId w:val="13"/>
      </w:numPr>
      <w:spacing w:before="200" w:after="160"/>
      <w:outlineLvl w:val="3"/>
    </w:pPr>
    <w:rPr>
      <w:rFonts w:ascii="Arial Black" w:hAnsi="Arial Black"/>
      <w:color w:val="1A9CB0"/>
      <w:sz w:val="22"/>
    </w:rPr>
  </w:style>
  <w:style w:type="paragraph" w:styleId="Heading5">
    <w:name w:val="heading 5"/>
    <w:basedOn w:val="Normal"/>
    <w:next w:val="BodyText"/>
    <w:uiPriority w:val="1"/>
    <w:rsid w:val="00BE2ACB"/>
    <w:pPr>
      <w:numPr>
        <w:ilvl w:val="4"/>
        <w:numId w:val="12"/>
      </w:num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BodyText"/>
    <w:uiPriority w:val="1"/>
    <w:rsid w:val="00BE2ACB"/>
    <w:pPr>
      <w:numPr>
        <w:ilvl w:val="5"/>
        <w:numId w:val="12"/>
      </w:num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BodyText"/>
    <w:uiPriority w:val="1"/>
    <w:rsid w:val="00BE2ACB"/>
    <w:pPr>
      <w:numPr>
        <w:ilvl w:val="6"/>
        <w:numId w:val="12"/>
      </w:numPr>
      <w:spacing w:before="240" w:after="60"/>
      <w:outlineLvl w:val="6"/>
    </w:pPr>
  </w:style>
  <w:style w:type="paragraph" w:styleId="Heading8">
    <w:name w:val="heading 8"/>
    <w:basedOn w:val="Normal"/>
    <w:next w:val="BodyText"/>
    <w:uiPriority w:val="1"/>
    <w:rsid w:val="00BE2ACB"/>
    <w:pPr>
      <w:numPr>
        <w:ilvl w:val="7"/>
        <w:numId w:val="12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BodyText"/>
    <w:uiPriority w:val="1"/>
    <w:rsid w:val="00BE2ACB"/>
    <w:pPr>
      <w:numPr>
        <w:ilvl w:val="8"/>
        <w:numId w:val="12"/>
      </w:numPr>
      <w:spacing w:before="240" w:after="6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styleId="ArticleSection">
    <w:name w:val="Outline List 3"/>
    <w:basedOn w:val="NoList"/>
    <w:rsid w:val="00BE2ACB"/>
    <w:pPr>
      <w:numPr>
        <w:numId w:val="1"/>
      </w:numPr>
    </w:pPr>
  </w:style>
  <w:style w:type="paragraph" w:styleId="BalloonText">
    <w:name w:val="Balloon Text"/>
    <w:basedOn w:val="Normal"/>
    <w:link w:val="BalloonTextChar"/>
    <w:semiHidden/>
    <w:unhideWhenUsed/>
    <w:rsid w:val="00BE2ACB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rsid w:val="00BE2ACB"/>
    <w:pPr>
      <w:spacing w:after="120"/>
      <w:ind w:left="567" w:right="1440"/>
    </w:pPr>
  </w:style>
  <w:style w:type="paragraph" w:styleId="BodyText">
    <w:name w:val="Body Text"/>
    <w:link w:val="BodyTextChar"/>
    <w:qFormat/>
    <w:rsid w:val="00BE2ACB"/>
    <w:pPr>
      <w:keepLines/>
      <w:spacing w:before="120"/>
    </w:pPr>
    <w:rPr>
      <w:rFonts w:ascii="Trebuchet MS" w:hAnsi="Trebuchet MS"/>
      <w:color w:val="464547"/>
    </w:rPr>
  </w:style>
  <w:style w:type="paragraph" w:styleId="Caption">
    <w:name w:val="caption"/>
    <w:basedOn w:val="Normal"/>
    <w:next w:val="Normal"/>
    <w:rsid w:val="00BE2ACB"/>
    <w:pPr>
      <w:spacing w:before="120" w:after="120"/>
    </w:pPr>
    <w:rPr>
      <w:b/>
      <w:bCs/>
    </w:rPr>
  </w:style>
  <w:style w:type="paragraph" w:styleId="Closing">
    <w:name w:val="Closing"/>
    <w:basedOn w:val="Normal"/>
    <w:rsid w:val="00BE2ACB"/>
    <w:pPr>
      <w:ind w:left="4320"/>
    </w:pPr>
  </w:style>
  <w:style w:type="paragraph" w:customStyle="1" w:styleId="CodeText">
    <w:name w:val="Code Text"/>
    <w:basedOn w:val="Normal"/>
    <w:qFormat/>
    <w:rsid w:val="00BE2ACB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customStyle="1" w:styleId="CompanyName">
    <w:name w:val="Company Name"/>
    <w:rsid w:val="00BE2ACB"/>
    <w:pPr>
      <w:keepNext/>
      <w:keepLines/>
      <w:tabs>
        <w:tab w:val="center" w:pos="4678"/>
      </w:tabs>
      <w:spacing w:before="120" w:after="120"/>
    </w:pPr>
    <w:rPr>
      <w:rFonts w:ascii="Arial Black" w:hAnsi="Arial Black"/>
      <w:color w:val="3B3838" w:themeColor="background2" w:themeShade="40"/>
      <w:spacing w:val="-25"/>
      <w:kern w:val="28"/>
      <w:sz w:val="28"/>
    </w:rPr>
  </w:style>
  <w:style w:type="paragraph" w:styleId="Date">
    <w:name w:val="Date"/>
    <w:basedOn w:val="Normal"/>
    <w:next w:val="Normal"/>
    <w:rsid w:val="00BE2ACB"/>
  </w:style>
  <w:style w:type="paragraph" w:styleId="DocumentMap">
    <w:name w:val="Document Map"/>
    <w:basedOn w:val="Normal"/>
    <w:semiHidden/>
    <w:rsid w:val="00BE2ACB"/>
    <w:pPr>
      <w:shd w:val="clear" w:color="auto" w:fill="000080"/>
    </w:pPr>
    <w:rPr>
      <w:rFonts w:ascii="Tahoma" w:hAnsi="Tahoma"/>
    </w:rPr>
  </w:style>
  <w:style w:type="paragraph" w:styleId="E-mailSignature">
    <w:name w:val="E-mail Signature"/>
    <w:basedOn w:val="Normal"/>
    <w:rsid w:val="00BE2ACB"/>
  </w:style>
  <w:style w:type="character" w:styleId="Emphasis">
    <w:name w:val="Emphasis"/>
    <w:basedOn w:val="DefaultParagraphFont"/>
    <w:rsid w:val="00BE2ACB"/>
    <w:rPr>
      <w:i/>
      <w:iCs/>
    </w:rPr>
  </w:style>
  <w:style w:type="paragraph" w:styleId="EnvelopeAddress">
    <w:name w:val="envelope address"/>
    <w:basedOn w:val="Normal"/>
    <w:rsid w:val="00BE2ACB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rsid w:val="00BE2ACB"/>
    <w:rPr>
      <w:rFonts w:ascii="Arial" w:hAnsi="Arial" w:cs="Arial"/>
    </w:rPr>
  </w:style>
  <w:style w:type="character" w:styleId="FollowedHyperlink">
    <w:name w:val="FollowedHyperlink"/>
    <w:basedOn w:val="DefaultParagraphFont"/>
    <w:rsid w:val="00BE2ACB"/>
    <w:rPr>
      <w:color w:val="800080"/>
      <w:u w:val="single"/>
    </w:rPr>
  </w:style>
  <w:style w:type="paragraph" w:styleId="Footer">
    <w:name w:val="footer"/>
    <w:link w:val="FooterChar"/>
    <w:qFormat/>
    <w:rsid w:val="00BE2ACB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/>
      <w:color w:val="464547"/>
      <w:sz w:val="18"/>
      <w:szCs w:val="18"/>
    </w:rPr>
  </w:style>
  <w:style w:type="character" w:styleId="FootnoteReference">
    <w:name w:val="footnote reference"/>
    <w:basedOn w:val="DefaultParagraphFont"/>
    <w:semiHidden/>
    <w:rsid w:val="00BE2ACB"/>
    <w:rPr>
      <w:sz w:val="20"/>
      <w:vertAlign w:val="superscript"/>
    </w:rPr>
  </w:style>
  <w:style w:type="paragraph" w:styleId="FootnoteText">
    <w:name w:val="footnote text"/>
    <w:basedOn w:val="Normal"/>
    <w:semiHidden/>
    <w:rsid w:val="00BE2ACB"/>
    <w:pPr>
      <w:keepNext/>
      <w:keepLines/>
      <w:spacing w:before="40" w:after="40"/>
      <w:ind w:left="360" w:hanging="360"/>
    </w:pPr>
    <w:rPr>
      <w:rFonts w:ascii="Helvetica" w:hAnsi="Helvetica"/>
      <w:sz w:val="16"/>
    </w:rPr>
  </w:style>
  <w:style w:type="paragraph" w:styleId="Header">
    <w:name w:val="header"/>
    <w:link w:val="HeaderChar"/>
    <w:qFormat/>
    <w:rsid w:val="00BE2ACB"/>
    <w:pPr>
      <w:tabs>
        <w:tab w:val="left" w:pos="0"/>
        <w:tab w:val="right" w:pos="8222"/>
      </w:tabs>
    </w:pPr>
    <w:rPr>
      <w:rFonts w:ascii="Trebuchet MS" w:eastAsia="MS Gothic" w:hAnsi="Trebuchet MS"/>
      <w:color w:val="464547"/>
      <w:sz w:val="18"/>
    </w:rPr>
  </w:style>
  <w:style w:type="character" w:styleId="HTMLAcronym">
    <w:name w:val="HTML Acronym"/>
    <w:basedOn w:val="DefaultParagraphFont"/>
    <w:rsid w:val="00BE2ACB"/>
  </w:style>
  <w:style w:type="paragraph" w:styleId="HTMLAddress">
    <w:name w:val="HTML Address"/>
    <w:basedOn w:val="Normal"/>
    <w:rsid w:val="00BE2ACB"/>
    <w:rPr>
      <w:i/>
      <w:iCs/>
    </w:rPr>
  </w:style>
  <w:style w:type="character" w:styleId="HTMLCite">
    <w:name w:val="HTML Cite"/>
    <w:basedOn w:val="DefaultParagraphFont"/>
    <w:rsid w:val="00BE2ACB"/>
    <w:rPr>
      <w:i/>
      <w:iCs/>
    </w:rPr>
  </w:style>
  <w:style w:type="character" w:styleId="HTMLCode">
    <w:name w:val="HTML Code"/>
    <w:basedOn w:val="DefaultParagraphFont"/>
    <w:uiPriority w:val="99"/>
    <w:rsid w:val="00BE2ACB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sid w:val="00BE2ACB"/>
    <w:rPr>
      <w:i/>
      <w:iCs/>
    </w:rPr>
  </w:style>
  <w:style w:type="character" w:styleId="HTMLKeyboard">
    <w:name w:val="HTML Keyboard"/>
    <w:basedOn w:val="DefaultParagraphFont"/>
    <w:uiPriority w:val="2"/>
    <w:rsid w:val="00BE2ACB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uiPriority w:val="2"/>
    <w:rsid w:val="00BE2ACB"/>
    <w:rPr>
      <w:rFonts w:ascii="Courier New" w:hAnsi="Courier New" w:cs="Courier New"/>
    </w:rPr>
  </w:style>
  <w:style w:type="character" w:styleId="HTMLTypewriter">
    <w:name w:val="HTML Typewriter"/>
    <w:basedOn w:val="DefaultParagraphFont"/>
    <w:uiPriority w:val="2"/>
    <w:rsid w:val="00BE2ACB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BE2ACB"/>
    <w:rPr>
      <w:i/>
      <w:iCs/>
    </w:rPr>
  </w:style>
  <w:style w:type="character" w:styleId="Hyperlink">
    <w:name w:val="Hyperlink"/>
    <w:basedOn w:val="DefaultParagraphFont"/>
    <w:uiPriority w:val="99"/>
    <w:qFormat/>
    <w:rsid w:val="00BE2ACB"/>
    <w:rPr>
      <w:rFonts w:ascii="Trebuchet MS" w:hAnsi="Trebuchet MS"/>
      <w:color w:val="1A9CB0"/>
      <w:sz w:val="20"/>
      <w:u w:val="single"/>
    </w:rPr>
  </w:style>
  <w:style w:type="paragraph" w:styleId="Index1">
    <w:name w:val="index 1"/>
    <w:basedOn w:val="Normal"/>
    <w:semiHidden/>
    <w:rsid w:val="00BE2ACB"/>
    <w:pPr>
      <w:ind w:left="202" w:hanging="202"/>
    </w:pPr>
  </w:style>
  <w:style w:type="paragraph" w:styleId="Index2">
    <w:name w:val="index 2"/>
    <w:basedOn w:val="Normal"/>
    <w:semiHidden/>
    <w:rsid w:val="00BE2ACB"/>
    <w:pPr>
      <w:ind w:left="404" w:hanging="202"/>
    </w:pPr>
  </w:style>
  <w:style w:type="paragraph" w:styleId="Index3">
    <w:name w:val="index 3"/>
    <w:basedOn w:val="Normal"/>
    <w:semiHidden/>
    <w:rsid w:val="00BE2ACB"/>
    <w:pPr>
      <w:ind w:left="605" w:hanging="202"/>
    </w:pPr>
  </w:style>
  <w:style w:type="paragraph" w:styleId="Index4">
    <w:name w:val="index 4"/>
    <w:basedOn w:val="Normal"/>
    <w:semiHidden/>
    <w:rsid w:val="00BE2ACB"/>
    <w:pPr>
      <w:ind w:left="807" w:hanging="202"/>
    </w:pPr>
  </w:style>
  <w:style w:type="paragraph" w:styleId="Index5">
    <w:name w:val="index 5"/>
    <w:basedOn w:val="Normal"/>
    <w:semiHidden/>
    <w:rsid w:val="00BE2ACB"/>
    <w:pPr>
      <w:ind w:left="1008" w:hanging="202"/>
    </w:pPr>
  </w:style>
  <w:style w:type="paragraph" w:styleId="Index6">
    <w:name w:val="index 6"/>
    <w:basedOn w:val="Normal"/>
    <w:semiHidden/>
    <w:rsid w:val="00BE2ACB"/>
    <w:pPr>
      <w:ind w:left="1210" w:hanging="202"/>
    </w:pPr>
  </w:style>
  <w:style w:type="paragraph" w:styleId="Index7">
    <w:name w:val="index 7"/>
    <w:basedOn w:val="Normal"/>
    <w:semiHidden/>
    <w:rsid w:val="00BE2ACB"/>
    <w:pPr>
      <w:ind w:left="1412" w:hanging="202"/>
    </w:pPr>
  </w:style>
  <w:style w:type="paragraph" w:styleId="Index8">
    <w:name w:val="index 8"/>
    <w:basedOn w:val="Normal"/>
    <w:next w:val="Index6"/>
    <w:semiHidden/>
    <w:rsid w:val="00BE2ACB"/>
    <w:pPr>
      <w:ind w:left="1613" w:hanging="202"/>
    </w:pPr>
  </w:style>
  <w:style w:type="paragraph" w:styleId="Index9">
    <w:name w:val="index 9"/>
    <w:basedOn w:val="Normal"/>
    <w:semiHidden/>
    <w:rsid w:val="00BE2ACB"/>
    <w:pPr>
      <w:ind w:left="1815" w:hanging="202"/>
    </w:pPr>
  </w:style>
  <w:style w:type="paragraph" w:customStyle="1" w:styleId="InfoBlue">
    <w:name w:val="InfoBlue"/>
    <w:basedOn w:val="Normal"/>
    <w:next w:val="BodyText"/>
    <w:link w:val="InfoBlueChar"/>
    <w:qFormat/>
    <w:rsid w:val="00BE2ACB"/>
    <w:pPr>
      <w:tabs>
        <w:tab w:val="left" w:pos="162"/>
        <w:tab w:val="left" w:pos="1260"/>
      </w:tabs>
      <w:spacing w:before="120"/>
      <w:ind w:left="158"/>
    </w:pPr>
    <w:rPr>
      <w:i/>
      <w:color w:val="0000FF"/>
    </w:rPr>
  </w:style>
  <w:style w:type="paragraph" w:styleId="List">
    <w:name w:val="List"/>
    <w:basedOn w:val="Normal"/>
    <w:rsid w:val="00BE2ACB"/>
    <w:pPr>
      <w:ind w:left="567"/>
    </w:pPr>
  </w:style>
  <w:style w:type="paragraph" w:styleId="List2">
    <w:name w:val="List 2"/>
    <w:basedOn w:val="Normal"/>
    <w:rsid w:val="00BE2ACB"/>
    <w:pPr>
      <w:ind w:left="851"/>
    </w:pPr>
  </w:style>
  <w:style w:type="paragraph" w:styleId="List3">
    <w:name w:val="List 3"/>
    <w:basedOn w:val="List"/>
    <w:rsid w:val="00BE2ACB"/>
    <w:pPr>
      <w:ind w:left="1134"/>
    </w:pPr>
  </w:style>
  <w:style w:type="paragraph" w:styleId="List4">
    <w:name w:val="List 4"/>
    <w:basedOn w:val="Normal"/>
    <w:rsid w:val="00BE2ACB"/>
    <w:pPr>
      <w:ind w:left="1418"/>
    </w:pPr>
  </w:style>
  <w:style w:type="paragraph" w:styleId="List5">
    <w:name w:val="List 5"/>
    <w:basedOn w:val="Normal"/>
    <w:rsid w:val="00BE2ACB"/>
    <w:pPr>
      <w:ind w:left="1701"/>
    </w:pPr>
  </w:style>
  <w:style w:type="paragraph" w:styleId="ListBullet">
    <w:name w:val="List Bullet"/>
    <w:qFormat/>
    <w:rsid w:val="00BE2ACB"/>
    <w:pPr>
      <w:numPr>
        <w:numId w:val="11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Bullet2">
    <w:name w:val="List Bullet 2"/>
    <w:qFormat/>
    <w:rsid w:val="00BE2ACB"/>
    <w:pPr>
      <w:numPr>
        <w:ilvl w:val="1"/>
        <w:numId w:val="11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Bullet3">
    <w:name w:val="List Bullet 3"/>
    <w:qFormat/>
    <w:rsid w:val="00BE2ACB"/>
    <w:pPr>
      <w:numPr>
        <w:ilvl w:val="2"/>
        <w:numId w:val="11"/>
      </w:numPr>
      <w:tabs>
        <w:tab w:val="left" w:pos="1418"/>
      </w:tabs>
      <w:spacing w:before="120"/>
    </w:pPr>
    <w:rPr>
      <w:rFonts w:ascii="Trebuchet MS" w:hAnsi="Trebuchet MS"/>
      <w:color w:val="3B3838" w:themeColor="background2" w:themeShade="40"/>
    </w:rPr>
  </w:style>
  <w:style w:type="paragraph" w:styleId="ListBullet4">
    <w:name w:val="List Bullet 4"/>
    <w:basedOn w:val="List4"/>
    <w:rsid w:val="00BE2ACB"/>
    <w:pPr>
      <w:numPr>
        <w:numId w:val="2"/>
      </w:numPr>
      <w:tabs>
        <w:tab w:val="clear" w:pos="2138"/>
        <w:tab w:val="num" w:pos="360"/>
      </w:tabs>
      <w:ind w:left="360"/>
    </w:pPr>
  </w:style>
  <w:style w:type="paragraph" w:styleId="ListBullet5">
    <w:name w:val="List Bullet 5"/>
    <w:basedOn w:val="Normal"/>
    <w:rsid w:val="00BE2ACB"/>
    <w:pPr>
      <w:numPr>
        <w:numId w:val="3"/>
      </w:numPr>
      <w:tabs>
        <w:tab w:val="clear" w:pos="1800"/>
        <w:tab w:val="num" w:pos="360"/>
      </w:tabs>
      <w:ind w:left="360"/>
    </w:pPr>
  </w:style>
  <w:style w:type="paragraph" w:styleId="ListContinue">
    <w:name w:val="List Continue"/>
    <w:basedOn w:val="Normal"/>
    <w:rsid w:val="00BE2ACB"/>
    <w:pPr>
      <w:spacing w:after="120"/>
      <w:ind w:left="851"/>
    </w:pPr>
  </w:style>
  <w:style w:type="paragraph" w:styleId="ListContinue2">
    <w:name w:val="List Continue 2"/>
    <w:basedOn w:val="Normal"/>
    <w:rsid w:val="00BE2ACB"/>
    <w:pPr>
      <w:spacing w:after="120"/>
      <w:ind w:left="1134"/>
    </w:pPr>
  </w:style>
  <w:style w:type="paragraph" w:styleId="ListContinue3">
    <w:name w:val="List Continue 3"/>
    <w:basedOn w:val="Normal"/>
    <w:rsid w:val="00BE2ACB"/>
    <w:pPr>
      <w:spacing w:after="120"/>
      <w:ind w:left="1418"/>
    </w:pPr>
  </w:style>
  <w:style w:type="paragraph" w:styleId="ListContinue4">
    <w:name w:val="List Continue 4"/>
    <w:basedOn w:val="Normal"/>
    <w:rsid w:val="00BE2ACB"/>
    <w:pPr>
      <w:spacing w:after="120"/>
      <w:ind w:left="1701"/>
    </w:pPr>
  </w:style>
  <w:style w:type="paragraph" w:styleId="ListContinue5">
    <w:name w:val="List Continue 5"/>
    <w:basedOn w:val="Normal"/>
    <w:rsid w:val="00BE2ACB"/>
    <w:pPr>
      <w:spacing w:after="120"/>
      <w:ind w:left="1985"/>
    </w:pPr>
  </w:style>
  <w:style w:type="paragraph" w:styleId="ListNumber">
    <w:name w:val="List Number"/>
    <w:qFormat/>
    <w:rsid w:val="00BE2ACB"/>
    <w:pPr>
      <w:keepNext/>
      <w:numPr>
        <w:numId w:val="15"/>
      </w:numPr>
      <w:spacing w:before="120"/>
    </w:pPr>
    <w:rPr>
      <w:rFonts w:ascii="Trebuchet MS" w:hAnsi="Trebuchet MS"/>
      <w:color w:val="3B3838" w:themeColor="background2" w:themeShade="40"/>
    </w:rPr>
  </w:style>
  <w:style w:type="paragraph" w:styleId="ListNumber2">
    <w:name w:val="List Number 2"/>
    <w:basedOn w:val="Normal"/>
    <w:rsid w:val="00BE2ACB"/>
    <w:pPr>
      <w:numPr>
        <w:numId w:val="4"/>
      </w:numPr>
      <w:ind w:hanging="720"/>
    </w:pPr>
  </w:style>
  <w:style w:type="paragraph" w:styleId="ListNumber3">
    <w:name w:val="List Number 3"/>
    <w:basedOn w:val="Normal"/>
    <w:rsid w:val="00BE2ACB"/>
    <w:pPr>
      <w:numPr>
        <w:numId w:val="5"/>
      </w:numPr>
      <w:tabs>
        <w:tab w:val="clear" w:pos="1080"/>
        <w:tab w:val="num" w:pos="360"/>
        <w:tab w:val="left" w:pos="1418"/>
      </w:tabs>
      <w:ind w:left="360"/>
    </w:pPr>
  </w:style>
  <w:style w:type="paragraph" w:styleId="ListNumber4">
    <w:name w:val="List Number 4"/>
    <w:basedOn w:val="Normal"/>
    <w:rsid w:val="00BE2ACB"/>
    <w:pPr>
      <w:numPr>
        <w:numId w:val="6"/>
      </w:numPr>
      <w:tabs>
        <w:tab w:val="clear" w:pos="1440"/>
        <w:tab w:val="num" w:pos="360"/>
      </w:tabs>
      <w:ind w:left="360"/>
    </w:pPr>
  </w:style>
  <w:style w:type="paragraph" w:styleId="ListNumber5">
    <w:name w:val="List Number 5"/>
    <w:basedOn w:val="Normal"/>
    <w:rsid w:val="00BE2ACB"/>
    <w:pPr>
      <w:numPr>
        <w:numId w:val="7"/>
      </w:numPr>
      <w:tabs>
        <w:tab w:val="clear" w:pos="1800"/>
        <w:tab w:val="num" w:pos="360"/>
      </w:tabs>
      <w:ind w:left="360"/>
    </w:pPr>
  </w:style>
  <w:style w:type="paragraph" w:styleId="MessageHeader">
    <w:name w:val="Message Header"/>
    <w:basedOn w:val="Normal"/>
    <w:rsid w:val="00BE2AC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sid w:val="00BE2ACB"/>
    <w:rPr>
      <w:sz w:val="24"/>
      <w:szCs w:val="24"/>
    </w:rPr>
  </w:style>
  <w:style w:type="paragraph" w:styleId="NormalIndent">
    <w:name w:val="Normal Indent"/>
    <w:basedOn w:val="Normal"/>
    <w:uiPriority w:val="3"/>
    <w:rsid w:val="00BE2ACB"/>
    <w:pPr>
      <w:ind w:left="567"/>
    </w:pPr>
  </w:style>
  <w:style w:type="paragraph" w:customStyle="1" w:styleId="Note">
    <w:name w:val="Note"/>
    <w:basedOn w:val="Normal"/>
    <w:rsid w:val="00BE2ACB"/>
    <w:rPr>
      <w:b/>
    </w:rPr>
  </w:style>
  <w:style w:type="paragraph" w:styleId="NoteHeading">
    <w:name w:val="Note Heading"/>
    <w:basedOn w:val="Normal"/>
    <w:next w:val="BodyText"/>
    <w:rsid w:val="00BE2ACB"/>
  </w:style>
  <w:style w:type="character" w:styleId="PageNumber">
    <w:name w:val="page number"/>
    <w:basedOn w:val="DefaultParagraphFont"/>
    <w:uiPriority w:val="1"/>
    <w:rsid w:val="00BE2ACB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PlainText">
    <w:name w:val="Plain Text"/>
    <w:basedOn w:val="Normal"/>
    <w:uiPriority w:val="1"/>
    <w:rsid w:val="00BE2ACB"/>
    <w:rPr>
      <w:rFonts w:ascii="Courier" w:hAnsi="Courier" w:cs="Courier New"/>
    </w:rPr>
  </w:style>
  <w:style w:type="paragraph" w:styleId="Salutation">
    <w:name w:val="Salutation"/>
    <w:basedOn w:val="Normal"/>
    <w:next w:val="BodyText"/>
    <w:rsid w:val="00BE2ACB"/>
  </w:style>
  <w:style w:type="paragraph" w:styleId="Signature">
    <w:name w:val="Signature"/>
    <w:basedOn w:val="Normal"/>
    <w:rsid w:val="00BE2ACB"/>
    <w:pPr>
      <w:ind w:left="4320"/>
    </w:pPr>
  </w:style>
  <w:style w:type="character" w:styleId="Strong">
    <w:name w:val="Strong"/>
    <w:basedOn w:val="DefaultParagraphFont"/>
    <w:rsid w:val="00BE2ACB"/>
    <w:rPr>
      <w:b/>
      <w:bCs w:val="0"/>
    </w:rPr>
  </w:style>
  <w:style w:type="paragraph" w:styleId="Subtitle">
    <w:name w:val="Subtitle"/>
    <w:basedOn w:val="Normal"/>
    <w:rsid w:val="00BE2ACB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customStyle="1" w:styleId="TitleSubject">
    <w:name w:val="Title Subject"/>
    <w:basedOn w:val="Normal"/>
    <w:next w:val="Normal"/>
    <w:rsid w:val="00BE2ACB"/>
    <w:pPr>
      <w:keepNext/>
      <w:keepLines/>
      <w:pBdr>
        <w:bottom w:val="single" w:sz="24" w:space="1" w:color="auto"/>
      </w:pBdr>
      <w:tabs>
        <w:tab w:val="left" w:pos="0"/>
      </w:tabs>
      <w:spacing w:line="640" w:lineRule="exact"/>
      <w:ind w:right="-6"/>
      <w:jc w:val="right"/>
    </w:pPr>
    <w:rPr>
      <w:rFonts w:ascii="Arial Black" w:hAnsi="Arial Black"/>
      <w:b/>
      <w:kern w:val="28"/>
      <w:sz w:val="44"/>
    </w:rPr>
  </w:style>
  <w:style w:type="paragraph" w:customStyle="1" w:styleId="SubtitleCover">
    <w:name w:val="Subtitle Cover"/>
    <w:basedOn w:val="TitleSubject"/>
    <w:next w:val="BodyText"/>
    <w:rsid w:val="00BE2ACB"/>
    <w:pPr>
      <w:pBdr>
        <w:top w:val="single" w:sz="6" w:space="24" w:color="auto"/>
      </w:pBdr>
      <w:tabs>
        <w:tab w:val="clear" w:pos="0"/>
      </w:tabs>
      <w:spacing w:line="480" w:lineRule="atLeast"/>
      <w:ind w:right="0"/>
    </w:pPr>
    <w:rPr>
      <w:rFonts w:ascii="Arial" w:hAnsi="Arial"/>
      <w:b w:val="0"/>
      <w:spacing w:val="-30"/>
      <w:sz w:val="48"/>
    </w:rPr>
  </w:style>
  <w:style w:type="table" w:styleId="Table3Deffects1">
    <w:name w:val="Table 3D effects 1"/>
    <w:basedOn w:val="TableNormal"/>
    <w:rsid w:val="00BE2ACB"/>
    <w:pPr>
      <w:widowControl w:val="0"/>
      <w:spacing w:line="24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BE2ACB"/>
    <w:pPr>
      <w:widowControl w:val="0"/>
      <w:spacing w:line="24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BE2ACB"/>
    <w:pPr>
      <w:widowControl w:val="0"/>
      <w:spacing w:line="24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BodyText"/>
    <w:semiHidden/>
    <w:rsid w:val="00BE2ACB"/>
    <w:pPr>
      <w:ind w:left="200" w:hanging="200"/>
    </w:pPr>
  </w:style>
  <w:style w:type="paragraph" w:styleId="TableofFigures">
    <w:name w:val="table of figures"/>
    <w:basedOn w:val="Normal"/>
    <w:next w:val="BodyText"/>
    <w:semiHidden/>
    <w:rsid w:val="00BE2ACB"/>
    <w:pPr>
      <w:ind w:left="400" w:hanging="400"/>
    </w:pPr>
  </w:style>
  <w:style w:type="paragraph" w:customStyle="1" w:styleId="TableText">
    <w:name w:val="Table_Text"/>
    <w:basedOn w:val="Normal"/>
    <w:qFormat/>
    <w:rsid w:val="00BE2ACB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itle">
    <w:name w:val="Title"/>
    <w:next w:val="BodyText"/>
    <w:qFormat/>
    <w:rsid w:val="00BE2ACB"/>
    <w:pPr>
      <w:pBdr>
        <w:bottom w:val="single" w:sz="4" w:space="1" w:color="A5A5A5" w:themeColor="accent3"/>
      </w:pBdr>
      <w:spacing w:before="240" w:after="300"/>
      <w:outlineLvl w:val="0"/>
    </w:pPr>
    <w:rPr>
      <w:rFonts w:ascii="Arial Black" w:hAnsi="Arial Black"/>
      <w:caps/>
      <w:color w:val="464547"/>
      <w:sz w:val="40"/>
    </w:rPr>
  </w:style>
  <w:style w:type="paragraph" w:styleId="TOAHeading">
    <w:name w:val="toa heading"/>
    <w:basedOn w:val="Normal"/>
    <w:next w:val="BodyText"/>
    <w:semiHidden/>
    <w:rsid w:val="00BE2ACB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OC1">
    <w:name w:val="toc 1"/>
    <w:next w:val="BodyText"/>
    <w:uiPriority w:val="39"/>
    <w:qFormat/>
    <w:rsid w:val="00BE2ACB"/>
    <w:rPr>
      <w:rFonts w:ascii="Trebuchet MS" w:hAnsi="Trebuchet MS"/>
      <w:bCs/>
      <w:caps/>
      <w:color w:val="3B3838" w:themeColor="background2" w:themeShade="40"/>
      <w:szCs w:val="24"/>
    </w:rPr>
  </w:style>
  <w:style w:type="paragraph" w:styleId="TOC2">
    <w:name w:val="toc 2"/>
    <w:next w:val="BodyText"/>
    <w:uiPriority w:val="39"/>
    <w:qFormat/>
    <w:rsid w:val="00BE2ACB"/>
    <w:pPr>
      <w:ind w:left="200"/>
    </w:pPr>
    <w:rPr>
      <w:rFonts w:ascii="Trebuchet MS" w:hAnsi="Trebuchet MS"/>
      <w:caps/>
      <w:color w:val="3B3838" w:themeColor="background2" w:themeShade="40"/>
      <w:szCs w:val="24"/>
    </w:rPr>
  </w:style>
  <w:style w:type="paragraph" w:styleId="TOC3">
    <w:name w:val="toc 3"/>
    <w:next w:val="BodyText"/>
    <w:uiPriority w:val="39"/>
    <w:qFormat/>
    <w:rsid w:val="00BE2ACB"/>
    <w:pPr>
      <w:ind w:left="400"/>
    </w:pPr>
    <w:rPr>
      <w:rFonts w:ascii="Trebuchet MS" w:hAnsi="Trebuchet MS"/>
      <w:iCs/>
      <w:color w:val="3B3838" w:themeColor="background2" w:themeShade="40"/>
      <w:szCs w:val="24"/>
    </w:rPr>
  </w:style>
  <w:style w:type="paragraph" w:styleId="TOC4">
    <w:name w:val="toc 4"/>
    <w:next w:val="BodyText"/>
    <w:qFormat/>
    <w:rsid w:val="00BE2ACB"/>
    <w:pPr>
      <w:ind w:left="600"/>
    </w:pPr>
    <w:rPr>
      <w:rFonts w:ascii="Trebuchet MS" w:hAnsi="Trebuchet MS"/>
      <w:color w:val="3B3838" w:themeColor="background2" w:themeShade="40"/>
      <w:szCs w:val="21"/>
    </w:rPr>
  </w:style>
  <w:style w:type="paragraph" w:styleId="TOC5">
    <w:name w:val="toc 5"/>
    <w:basedOn w:val="Normal"/>
    <w:next w:val="Normal"/>
    <w:semiHidden/>
    <w:rsid w:val="00BE2ACB"/>
    <w:pPr>
      <w:ind w:left="800"/>
    </w:pPr>
    <w:rPr>
      <w:rFonts w:ascii="Trebuchet MS" w:hAnsi="Trebuchet MS"/>
      <w:caps/>
      <w:color w:val="3B3838" w:themeColor="background2" w:themeShade="40"/>
      <w:szCs w:val="21"/>
    </w:rPr>
  </w:style>
  <w:style w:type="paragraph" w:styleId="TOC6">
    <w:name w:val="toc 6"/>
    <w:basedOn w:val="Normal"/>
    <w:next w:val="Normal"/>
    <w:semiHidden/>
    <w:rsid w:val="00BE2ACB"/>
    <w:pPr>
      <w:ind w:left="1000"/>
    </w:pPr>
    <w:rPr>
      <w:rFonts w:ascii="Trebuchet MS" w:hAnsi="Trebuchet MS"/>
      <w:szCs w:val="21"/>
    </w:rPr>
  </w:style>
  <w:style w:type="paragraph" w:styleId="TOC7">
    <w:name w:val="toc 7"/>
    <w:basedOn w:val="Normal"/>
    <w:next w:val="Normal"/>
    <w:semiHidden/>
    <w:rsid w:val="00BE2ACB"/>
    <w:pPr>
      <w:ind w:left="1200"/>
    </w:pPr>
    <w:rPr>
      <w:rFonts w:ascii="Trebuchet MS" w:hAnsi="Trebuchet MS"/>
      <w:szCs w:val="21"/>
    </w:rPr>
  </w:style>
  <w:style w:type="paragraph" w:styleId="TOC8">
    <w:name w:val="toc 8"/>
    <w:basedOn w:val="Normal"/>
    <w:next w:val="Normal"/>
    <w:semiHidden/>
    <w:rsid w:val="00BE2ACB"/>
    <w:pPr>
      <w:ind w:left="1400"/>
    </w:pPr>
    <w:rPr>
      <w:rFonts w:ascii="Trebuchet MS" w:hAnsi="Trebuchet MS"/>
      <w:szCs w:val="21"/>
    </w:rPr>
  </w:style>
  <w:style w:type="paragraph" w:styleId="TOC9">
    <w:name w:val="toc 9"/>
    <w:basedOn w:val="Normal"/>
    <w:next w:val="Normal"/>
    <w:semiHidden/>
    <w:rsid w:val="00BE2ACB"/>
    <w:pPr>
      <w:ind w:left="1600"/>
    </w:pPr>
    <w:rPr>
      <w:rFonts w:ascii="Trebuchet MS" w:hAnsi="Trebuchet MS"/>
      <w:szCs w:val="21"/>
    </w:rPr>
  </w:style>
  <w:style w:type="numbering" w:styleId="111111">
    <w:name w:val="Outline List 2"/>
    <w:basedOn w:val="NoList"/>
    <w:rsid w:val="00BE2ACB"/>
    <w:pPr>
      <w:numPr>
        <w:numId w:val="8"/>
      </w:numPr>
    </w:pPr>
  </w:style>
  <w:style w:type="numbering" w:styleId="1ai">
    <w:name w:val="Outline List 1"/>
    <w:basedOn w:val="NoList"/>
    <w:rsid w:val="00BE2ACB"/>
    <w:pPr>
      <w:numPr>
        <w:numId w:val="9"/>
      </w:numPr>
    </w:pPr>
  </w:style>
  <w:style w:type="table" w:styleId="TableGrid">
    <w:name w:val="Table Grid"/>
    <w:basedOn w:val="TableNormal"/>
    <w:rsid w:val="00BE2A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2">
    <w:name w:val="Table Grid 2"/>
    <w:basedOn w:val="TableNormal"/>
    <w:rsid w:val="00BE2ACB"/>
    <w:pPr>
      <w:widowControl w:val="0"/>
      <w:spacing w:line="24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TableHeading">
    <w:name w:val="Table_Heading"/>
    <w:basedOn w:val="TableText"/>
    <w:rsid w:val="00BE2ACB"/>
    <w:pPr>
      <w:spacing w:after="80"/>
      <w:jc w:val="center"/>
    </w:pPr>
    <w:rPr>
      <w:rFonts w:cs="Arial"/>
      <w:b/>
      <w:bCs/>
      <w:sz w:val="16"/>
      <w:szCs w:val="16"/>
    </w:rPr>
  </w:style>
  <w:style w:type="paragraph" w:customStyle="1" w:styleId="Captionstyle">
    <w:name w:val="Caption_style"/>
    <w:qFormat/>
    <w:rsid w:val="00BE2ACB"/>
    <w:pPr>
      <w:spacing w:before="120"/>
      <w:jc w:val="center"/>
    </w:pPr>
    <w:rPr>
      <w:rFonts w:ascii="Trebuchet MS" w:hAnsi="Trebuchet MS"/>
      <w:b/>
      <w:color w:val="464547"/>
      <w:sz w:val="18"/>
    </w:rPr>
  </w:style>
  <w:style w:type="character" w:customStyle="1" w:styleId="BodyTextChar">
    <w:name w:val="Body Text Char"/>
    <w:basedOn w:val="DefaultParagraphFont"/>
    <w:link w:val="BodyText"/>
    <w:rsid w:val="00BE2ACB"/>
    <w:rPr>
      <w:rFonts w:ascii="Trebuchet MS" w:hAnsi="Trebuchet MS"/>
      <w:color w:val="464547"/>
    </w:rPr>
  </w:style>
  <w:style w:type="paragraph" w:styleId="ListParagraph">
    <w:name w:val="List Paragraph"/>
    <w:basedOn w:val="Normal"/>
    <w:uiPriority w:val="34"/>
    <w:rsid w:val="00BE2ACB"/>
    <w:pPr>
      <w:ind w:left="720"/>
    </w:pPr>
  </w:style>
  <w:style w:type="character" w:customStyle="1" w:styleId="InfoBlueChar">
    <w:name w:val="InfoBlue Char"/>
    <w:basedOn w:val="DefaultParagraphFont"/>
    <w:link w:val="InfoBlue"/>
    <w:locked/>
    <w:rsid w:val="00BE2ACB"/>
    <w:rPr>
      <w:i/>
      <w:color w:val="0000FF"/>
    </w:rPr>
  </w:style>
  <w:style w:type="paragraph" w:customStyle="1" w:styleId="AppendixLevel1">
    <w:name w:val="Appendix Level 1"/>
    <w:next w:val="BodyText"/>
    <w:qFormat/>
    <w:rsid w:val="00BE2ACB"/>
    <w:pPr>
      <w:keepNext/>
      <w:pageBreakBefore/>
      <w:numPr>
        <w:numId w:val="10"/>
      </w:numPr>
    </w:pPr>
    <w:rPr>
      <w:rFonts w:ascii="Arial Black" w:hAnsi="Arial Black" w:cstheme="minorBidi"/>
      <w:caps/>
      <w:color w:val="464547"/>
      <w:sz w:val="28"/>
      <w:szCs w:val="22"/>
    </w:rPr>
  </w:style>
  <w:style w:type="paragraph" w:customStyle="1" w:styleId="AppendixLevel2">
    <w:name w:val="Appendix Level 2"/>
    <w:next w:val="BodyText"/>
    <w:qFormat/>
    <w:rsid w:val="00BE2ACB"/>
    <w:pPr>
      <w:keepNext/>
      <w:numPr>
        <w:ilvl w:val="1"/>
        <w:numId w:val="10"/>
      </w:numPr>
      <w:spacing w:before="240" w:after="120"/>
    </w:pPr>
    <w:rPr>
      <w:rFonts w:ascii="Arial Black" w:hAnsi="Arial Black" w:cstheme="minorBidi"/>
      <w:bCs/>
      <w:caps/>
      <w:color w:val="1A9CB0"/>
      <w:sz w:val="24"/>
      <w:szCs w:val="22"/>
    </w:rPr>
  </w:style>
  <w:style w:type="paragraph" w:customStyle="1" w:styleId="AppendixLevel3">
    <w:name w:val="Appendix Level 3"/>
    <w:next w:val="BodyText"/>
    <w:uiPriority w:val="3"/>
    <w:rsid w:val="00BE2ACB"/>
    <w:pPr>
      <w:numPr>
        <w:ilvl w:val="2"/>
        <w:numId w:val="10"/>
      </w:numPr>
    </w:pPr>
    <w:rPr>
      <w:rFonts w:ascii="Arial Black" w:hAnsi="Arial Black"/>
      <w:color w:val="1A9CB0"/>
      <w:sz w:val="24"/>
    </w:rPr>
  </w:style>
  <w:style w:type="numbering" w:customStyle="1" w:styleId="Appendixes">
    <w:name w:val="Appendixes"/>
    <w:uiPriority w:val="99"/>
    <w:rsid w:val="00BE2ACB"/>
    <w:pPr>
      <w:numPr>
        <w:numId w:val="10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BE2ACB"/>
    <w:rPr>
      <w:rFonts w:ascii="Segoe UI" w:hAnsi="Segoe UI" w:cs="Segoe UI"/>
      <w:sz w:val="18"/>
      <w:szCs w:val="18"/>
    </w:rPr>
  </w:style>
  <w:style w:type="numbering" w:customStyle="1" w:styleId="BulletList">
    <w:name w:val="BulletList"/>
    <w:uiPriority w:val="99"/>
    <w:rsid w:val="00BE2ACB"/>
    <w:pPr>
      <w:numPr>
        <w:numId w:val="11"/>
      </w:numPr>
    </w:pPr>
  </w:style>
  <w:style w:type="paragraph" w:customStyle="1" w:styleId="Code">
    <w:name w:val="Code"/>
    <w:link w:val="CodeChar"/>
    <w:qFormat/>
    <w:rsid w:val="00BE2ACB"/>
    <w:pPr>
      <w:shd w:val="clear" w:color="auto" w:fill="E0E0E0"/>
      <w:spacing w:before="120" w:after="120"/>
    </w:pPr>
    <w:rPr>
      <w:rFonts w:ascii="Courier New" w:hAnsi="Courier New" w:cstheme="minorBidi"/>
      <w:color w:val="464547"/>
      <w:szCs w:val="22"/>
    </w:rPr>
  </w:style>
  <w:style w:type="character" w:customStyle="1" w:styleId="CodeChar">
    <w:name w:val="Code Char"/>
    <w:basedOn w:val="DefaultParagraphFont"/>
    <w:link w:val="Code"/>
    <w:rsid w:val="00BE2ACB"/>
    <w:rPr>
      <w:rFonts w:ascii="Courier New" w:hAnsi="Courier New" w:cstheme="minorBidi"/>
      <w:color w:val="464547"/>
      <w:szCs w:val="22"/>
      <w:shd w:val="clear" w:color="auto" w:fill="E0E0E0"/>
    </w:rPr>
  </w:style>
  <w:style w:type="paragraph" w:styleId="CommentText">
    <w:name w:val="annotation text"/>
    <w:basedOn w:val="Normal"/>
    <w:link w:val="CommentTextChar"/>
    <w:rsid w:val="00BE2ACB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rsid w:val="00BE2ACB"/>
  </w:style>
  <w:style w:type="paragraph" w:styleId="CommentSubject">
    <w:name w:val="annotation subject"/>
    <w:link w:val="CommentSubjectChar"/>
    <w:qFormat/>
    <w:rsid w:val="00BE2ACB"/>
    <w:pPr>
      <w:spacing w:before="120" w:after="120"/>
    </w:pPr>
    <w:rPr>
      <w:rFonts w:ascii="Arial Black" w:hAnsi="Arial Black"/>
      <w:bCs/>
      <w:color w:val="464547"/>
      <w:sz w:val="28"/>
    </w:rPr>
  </w:style>
  <w:style w:type="character" w:customStyle="1" w:styleId="CommentSubjectChar">
    <w:name w:val="Comment Subject Char"/>
    <w:basedOn w:val="DefaultParagraphFont"/>
    <w:link w:val="CommentSubject"/>
    <w:rsid w:val="00BE2ACB"/>
    <w:rPr>
      <w:rFonts w:ascii="Arial Black" w:hAnsi="Arial Black"/>
      <w:bCs/>
      <w:color w:val="464547"/>
      <w:sz w:val="28"/>
    </w:rPr>
  </w:style>
  <w:style w:type="table" w:styleId="TableGridLight">
    <w:name w:val="Grid Table Light"/>
    <w:basedOn w:val="TableNormal"/>
    <w:uiPriority w:val="40"/>
    <w:rsid w:val="00BE2AC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EPAM">
    <w:name w:val="EPAM"/>
    <w:basedOn w:val="TableGridLight"/>
    <w:uiPriority w:val="99"/>
    <w:rsid w:val="00BE2ACB"/>
    <w:rPr>
      <w:rFonts w:asciiTheme="minorHAnsi" w:hAnsiTheme="minorHAnsi" w:cstheme="minorBidi"/>
    </w:r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pPr>
        <w:jc w:val="left"/>
      </w:pPr>
      <w:rPr>
        <w:rFonts w:asciiTheme="majorHAnsi" w:hAnsiTheme="majorHAnsi"/>
        <w:b/>
        <w:caps w:val="0"/>
        <w:smallCaps w:val="0"/>
        <w:strike w:val="0"/>
        <w:dstrike w:val="0"/>
        <w:vanish w:val="0"/>
        <w:color w:val="464546"/>
        <w:sz w:val="20"/>
        <w:vertAlign w:val="baseline"/>
      </w:rPr>
      <w:tblPr/>
      <w:trPr>
        <w:tblHeader/>
      </w:trPr>
      <w:tcPr>
        <w:tc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  <w:tl2br w:val="nil"/>
          <w:tr2bl w:val="nil"/>
        </w:tcBorders>
        <w:shd w:val="clear" w:color="auto" w:fill="CCCCCC"/>
      </w:tcPr>
    </w:tblStylePr>
    <w:tblStylePr w:type="lastRow">
      <w:rPr>
        <w:rFonts w:ascii="Trebuchet MS" w:hAnsi="Trebuchet MS"/>
        <w:b w:val="0"/>
        <w:i w:val="0"/>
        <w:caps w:val="0"/>
        <w:smallCaps w:val="0"/>
        <w:strike w:val="0"/>
        <w:dstrike w:val="0"/>
        <w:vanish w:val="0"/>
        <w:color w:val="464547"/>
        <w:sz w:val="20"/>
        <w:vertAlign w:val="baseline"/>
      </w:rPr>
    </w:tblStylePr>
  </w:style>
  <w:style w:type="character" w:customStyle="1" w:styleId="FooterChar">
    <w:name w:val="Footer Char"/>
    <w:basedOn w:val="DefaultParagraphFont"/>
    <w:link w:val="Footer"/>
    <w:rsid w:val="00BE2ACB"/>
    <w:rPr>
      <w:rFonts w:ascii="Trebuchet MS" w:hAnsi="Trebuchet MS"/>
      <w:color w:val="464547"/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BE2ACB"/>
    <w:rPr>
      <w:rFonts w:ascii="Trebuchet MS" w:eastAsia="MS Gothic" w:hAnsi="Trebuchet MS"/>
      <w:color w:val="464547"/>
      <w:sz w:val="18"/>
    </w:rPr>
  </w:style>
  <w:style w:type="character" w:customStyle="1" w:styleId="Heading2Char">
    <w:name w:val="Heading 2 Char"/>
    <w:basedOn w:val="DefaultParagraphFont"/>
    <w:link w:val="Heading2"/>
    <w:rsid w:val="00BE2ACB"/>
    <w:rPr>
      <w:rFonts w:ascii="Arial Black" w:hAnsi="Arial Black"/>
      <w:caps/>
      <w:color w:val="1A9CB0"/>
      <w:sz w:val="24"/>
    </w:rPr>
  </w:style>
  <w:style w:type="numbering" w:customStyle="1" w:styleId="Headings">
    <w:name w:val="Headings"/>
    <w:uiPriority w:val="99"/>
    <w:rsid w:val="00BE2ACB"/>
    <w:pPr>
      <w:numPr>
        <w:numId w:val="13"/>
      </w:numPr>
    </w:pPr>
  </w:style>
  <w:style w:type="paragraph" w:customStyle="1" w:styleId="InformationDetails">
    <w:name w:val="InformationDetails"/>
    <w:next w:val="BodyText"/>
    <w:link w:val="InformationDetailsChar"/>
    <w:uiPriority w:val="3"/>
    <w:rsid w:val="00BE2ACB"/>
    <w:pPr>
      <w:keepLines/>
      <w:spacing w:before="120"/>
    </w:pPr>
    <w:rPr>
      <w:rFonts w:ascii="Trebuchet MS" w:hAnsi="Trebuchet MS"/>
      <w:color w:val="464547"/>
    </w:rPr>
  </w:style>
  <w:style w:type="character" w:customStyle="1" w:styleId="InformationDetailsChar">
    <w:name w:val="InformationDetails Char"/>
    <w:basedOn w:val="DefaultParagraphFont"/>
    <w:link w:val="InformationDetails"/>
    <w:uiPriority w:val="3"/>
    <w:rsid w:val="00BE2ACB"/>
    <w:rPr>
      <w:rFonts w:ascii="Trebuchet MS" w:hAnsi="Trebuchet MS"/>
      <w:color w:val="464547"/>
    </w:rPr>
  </w:style>
  <w:style w:type="paragraph" w:customStyle="1" w:styleId="NoteStyle">
    <w:name w:val="Note Style"/>
    <w:next w:val="BodyText"/>
    <w:qFormat/>
    <w:rsid w:val="00BE2ACB"/>
    <w:pPr>
      <w:numPr>
        <w:numId w:val="16"/>
      </w:numPr>
      <w:spacing w:before="120" w:after="120"/>
    </w:pPr>
    <w:rPr>
      <w:rFonts w:ascii="Trebuchet MS" w:hAnsi="Trebuchet MS" w:cstheme="minorBidi"/>
      <w:color w:val="464547"/>
      <w:szCs w:val="22"/>
    </w:rPr>
  </w:style>
  <w:style w:type="numbering" w:customStyle="1" w:styleId="NumberList">
    <w:name w:val="NumberList"/>
    <w:uiPriority w:val="99"/>
    <w:rsid w:val="00BE2ACB"/>
    <w:pPr>
      <w:numPr>
        <w:numId w:val="15"/>
      </w:numPr>
    </w:pPr>
  </w:style>
  <w:style w:type="paragraph" w:customStyle="1" w:styleId="ProjectName">
    <w:name w:val="ProjectName"/>
    <w:link w:val="ProjectNameChar"/>
    <w:qFormat/>
    <w:rsid w:val="00BE2ACB"/>
    <w:pPr>
      <w:keepNext/>
      <w:keepLines/>
      <w:tabs>
        <w:tab w:val="left" w:pos="0"/>
      </w:tabs>
      <w:spacing w:before="120" w:after="120"/>
    </w:pPr>
    <w:rPr>
      <w:rFonts w:ascii="Arial Black" w:hAnsi="Arial Black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BE2ACB"/>
    <w:rPr>
      <w:rFonts w:ascii="Arial Black" w:hAnsi="Arial Black"/>
      <w:color w:val="464547"/>
      <w:kern w:val="28"/>
      <w:sz w:val="28"/>
      <w:szCs w:val="28"/>
    </w:rPr>
  </w:style>
  <w:style w:type="paragraph" w:customStyle="1" w:styleId="TableBulletList0">
    <w:name w:val="Table Bullet List"/>
    <w:qFormat/>
    <w:rsid w:val="00BE2ACB"/>
    <w:pPr>
      <w:numPr>
        <w:numId w:val="17"/>
      </w:numPr>
      <w:spacing w:before="120"/>
    </w:pPr>
    <w:rPr>
      <w:rFonts w:ascii="Trebuchet MS" w:hAnsi="Trebuchet MS" w:cstheme="minorBidi"/>
      <w:color w:val="464547"/>
      <w:sz w:val="18"/>
      <w:szCs w:val="22"/>
    </w:rPr>
  </w:style>
  <w:style w:type="paragraph" w:customStyle="1" w:styleId="TableNote">
    <w:name w:val="Table Note"/>
    <w:basedOn w:val="NoteStyle"/>
    <w:uiPriority w:val="99"/>
    <w:semiHidden/>
    <w:rsid w:val="00BE2ACB"/>
    <w:pPr>
      <w:ind w:left="567" w:hanging="567"/>
    </w:pPr>
  </w:style>
  <w:style w:type="paragraph" w:customStyle="1" w:styleId="TableNumberedList">
    <w:name w:val="Table Numbered List"/>
    <w:qFormat/>
    <w:rsid w:val="00BE2ACB"/>
    <w:pPr>
      <w:numPr>
        <w:numId w:val="18"/>
      </w:numPr>
      <w:spacing w:before="120"/>
      <w:outlineLvl w:val="0"/>
    </w:pPr>
    <w:rPr>
      <w:rFonts w:ascii="Trebuchet MS" w:hAnsi="Trebuchet MS" w:cstheme="minorBidi"/>
      <w:color w:val="464547"/>
      <w:sz w:val="18"/>
      <w:szCs w:val="22"/>
    </w:rPr>
  </w:style>
  <w:style w:type="table" w:customStyle="1" w:styleId="TableEPAM">
    <w:name w:val="Table_EPAM"/>
    <w:basedOn w:val="TableGridLight"/>
    <w:uiPriority w:val="99"/>
    <w:rsid w:val="00BE2ACB"/>
    <w:pPr>
      <w:spacing w:before="120"/>
    </w:pPr>
    <w:rPr>
      <w:rFonts w:ascii="Trebuchet MS" w:hAnsi="Trebuchet MS"/>
      <w:color w:val="3B3838" w:themeColor="background2" w:themeShade="40"/>
      <w:sz w:val="18"/>
    </w:rPr>
    <w:tblPr>
      <w:tblStyleRowBandSize w:val="1"/>
      <w:tblBorders>
        <w:top w:val="single" w:sz="4" w:space="0" w:color="767171" w:themeColor="background2" w:themeShade="80"/>
        <w:left w:val="single" w:sz="4" w:space="0" w:color="767171" w:themeColor="background2" w:themeShade="80"/>
        <w:bottom w:val="single" w:sz="4" w:space="0" w:color="767171" w:themeColor="background2" w:themeShade="80"/>
        <w:right w:val="single" w:sz="4" w:space="0" w:color="767171" w:themeColor="background2" w:themeShade="80"/>
        <w:insideH w:val="single" w:sz="4" w:space="0" w:color="767171" w:themeColor="background2" w:themeShade="80"/>
        <w:insideV w:val="single" w:sz="4" w:space="0" w:color="767171" w:themeColor="background2" w:themeShade="80"/>
      </w:tblBorders>
    </w:tbl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Trebuchet MS" w:hAnsi="Trebuchet MS"/>
        <w:b/>
        <w:color w:val="3B3838" w:themeColor="background2" w:themeShade="40"/>
        <w:sz w:val="18"/>
      </w:rPr>
      <w:tblPr/>
      <w:tcPr>
        <w:shd w:val="clear" w:color="auto" w:fill="D0CECE" w:themeFill="background2" w:themeFillShade="E6"/>
      </w:tcPr>
    </w:tblStylePr>
    <w:tblStylePr w:type="lastRow">
      <w:rPr>
        <w:rFonts w:ascii="Trebuchet MS" w:hAnsi="Trebuchet MS"/>
        <w:color w:val="3B3838" w:themeColor="background2" w:themeShade="40"/>
        <w:sz w:val="18"/>
      </w:rPr>
      <w:tblPr/>
      <w:tcPr>
        <w:shd w:val="clear" w:color="auto" w:fill="FFFFFF" w:themeFill="background1"/>
      </w:tcPr>
    </w:tblStylePr>
    <w:tblStylePr w:type="firstCol">
      <w:rPr>
        <w:color w:val="3B3838" w:themeColor="background2" w:themeShade="40"/>
      </w:rPr>
    </w:tblStylePr>
    <w:tblStylePr w:type="band1Horz">
      <w:rPr>
        <w:rFonts w:ascii="Trebuchet MS" w:hAnsi="Trebuchet MS"/>
        <w:b w:val="0"/>
        <w:sz w:val="18"/>
      </w:rPr>
      <w:tblPr/>
      <w:tcPr>
        <w:shd w:val="clear" w:color="auto" w:fill="FFFFFF" w:themeFill="background1"/>
      </w:tcPr>
    </w:tblStylePr>
    <w:tblStylePr w:type="band2Horz">
      <w:rPr>
        <w:color w:val="3B3838" w:themeColor="background2" w:themeShade="40"/>
      </w:rPr>
    </w:tblStylePr>
  </w:style>
  <w:style w:type="numbering" w:customStyle="1" w:styleId="TableBulletList">
    <w:name w:val="TableBulletList"/>
    <w:uiPriority w:val="99"/>
    <w:rsid w:val="00BE2ACB"/>
    <w:pPr>
      <w:numPr>
        <w:numId w:val="17"/>
      </w:numPr>
    </w:pPr>
  </w:style>
  <w:style w:type="numbering" w:customStyle="1" w:styleId="TableNumberList">
    <w:name w:val="TableNumberList"/>
    <w:uiPriority w:val="99"/>
    <w:rsid w:val="00BE2ACB"/>
    <w:pPr>
      <w:numPr>
        <w:numId w:val="18"/>
      </w:numPr>
    </w:pPr>
  </w:style>
  <w:style w:type="paragraph" w:styleId="TOCHeading">
    <w:name w:val="TOC Heading"/>
    <w:next w:val="BodyText"/>
    <w:uiPriority w:val="39"/>
    <w:unhideWhenUsed/>
    <w:qFormat/>
    <w:rsid w:val="00BE2ACB"/>
    <w:pPr>
      <w:keepLines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WarningStyle">
    <w:name w:val="Warning Style"/>
    <w:next w:val="BodyText"/>
    <w:qFormat/>
    <w:rsid w:val="00BE2ACB"/>
    <w:pPr>
      <w:numPr>
        <w:numId w:val="19"/>
      </w:numPr>
      <w:spacing w:before="120"/>
    </w:pPr>
    <w:rPr>
      <w:rFonts w:ascii="Trebuchet MS" w:hAnsi="Trebuchet MS" w:cstheme="minorBidi"/>
      <w:color w:val="464547"/>
      <w:szCs w:val="22"/>
    </w:rPr>
  </w:style>
  <w:style w:type="paragraph" w:customStyle="1" w:styleId="BodyText12">
    <w:name w:val="Body Text 1.2."/>
    <w:basedOn w:val="BodyText"/>
    <w:rsid w:val="003054E0"/>
    <w:pPr>
      <w:keepLines w:val="0"/>
      <w:spacing w:before="0" w:after="220" w:line="220" w:lineRule="atLeast"/>
      <w:ind w:left="720"/>
      <w:jc w:val="both"/>
    </w:pPr>
    <w:rPr>
      <w:rFonts w:ascii="Arial" w:eastAsia="SimSun" w:hAnsi="Arial" w:cs="Helvetica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1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12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4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7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0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4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1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0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52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80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86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113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6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8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7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8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8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2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53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8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2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7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24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2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3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9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79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7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6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99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1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6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oter" Target="footer2.xml"/><Relationship Id="rId7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emf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ject\Olay\TestResultRecord\Olay_PerformanceTestResultRepor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F0DD5FDD6156B42AEE61C5410DB2B5A" ma:contentTypeVersion="1" ma:contentTypeDescription="Create a new document." ma:contentTypeScope="" ma:versionID="49fe4061cade16e735655c9f191302a8">
  <xsd:schema xmlns:xsd="http://www.w3.org/2001/XMLSchema" xmlns:xs="http://www.w3.org/2001/XMLSchema" xmlns:p="http://schemas.microsoft.com/office/2006/metadata/properties" xmlns:ns2="http://schemas.microsoft.com/sharepoint/v4" targetNamespace="http://schemas.microsoft.com/office/2006/metadata/properties" ma:root="true" ma:fieldsID="23c11eee0d542004c4a7d729835418c6" ns2:_=""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8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C3FF4-2B68-4FD6-9BAF-3D46268EEF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FF0C3E-B48F-4412-97A7-F5BFF30CEB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51F7D3-870D-409C-83CB-5DDE9795BB52}">
  <ds:schemaRefs>
    <ds:schemaRef ds:uri="http://schemas.microsoft.com/office/2006/metadata/properties"/>
    <ds:schemaRef ds:uri="http://schemas.microsoft.com/office/infopath/2007/PartnerControls"/>
    <ds:schemaRef ds:uri="http://schemas.microsoft.com/sharepoint/v4"/>
  </ds:schemaRefs>
</ds:datastoreItem>
</file>

<file path=customXml/itemProps4.xml><?xml version="1.0" encoding="utf-8"?>
<ds:datastoreItem xmlns:ds="http://schemas.openxmlformats.org/officeDocument/2006/customXml" ds:itemID="{77D11DED-71B3-4D21-92F5-BBF68C7BF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D:\Project\Olay\TestResultRecord\Olay_PerformanceTestResultReport.dotx</Template>
  <TotalTime>17</TotalTime>
  <Pages>8</Pages>
  <Words>406</Words>
  <Characters>2319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 Results Report</vt:lpstr>
    </vt:vector>
  </TitlesOfParts>
  <Manager/>
  <Company>EPAM Systems</Company>
  <LinksUpToDate>false</LinksUpToDate>
  <CharactersWithSpaces>2720</CharactersWithSpaces>
  <SharedDoc>false</SharedDoc>
  <HLinks>
    <vt:vector size="108" baseType="variant">
      <vt:variant>
        <vt:i4>786491</vt:i4>
      </vt:variant>
      <vt:variant>
        <vt:i4>114</vt:i4>
      </vt:variant>
      <vt:variant>
        <vt:i4>0</vt:i4>
      </vt:variant>
      <vt:variant>
        <vt:i4>5</vt:i4>
      </vt:variant>
      <vt:variant>
        <vt:lpwstr>http://ephubudvsd0087.budapest.epam.com/pal/pal_method_plugin/guidances/whitepapers/resources/EPM-SPI_EPAMTemplateUsageGuideline.doc</vt:lpwstr>
      </vt:variant>
      <vt:variant>
        <vt:lpwstr/>
      </vt:variant>
      <vt:variant>
        <vt:i4>1179710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_Toc226283269</vt:lpwstr>
      </vt:variant>
      <vt:variant>
        <vt:i4>1179710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_Toc226283268</vt:lpwstr>
      </vt:variant>
      <vt:variant>
        <vt:i4>1179710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_Toc226283267</vt:lpwstr>
      </vt:variant>
      <vt:variant>
        <vt:i4>1179710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_Toc226283266</vt:lpwstr>
      </vt:variant>
      <vt:variant>
        <vt:i4>1179710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_Toc226283265</vt:lpwstr>
      </vt:variant>
      <vt:variant>
        <vt:i4>1179710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_Toc226283264</vt:lpwstr>
      </vt:variant>
      <vt:variant>
        <vt:i4>1179710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_Toc226283263</vt:lpwstr>
      </vt:variant>
      <vt:variant>
        <vt:i4>1179710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_Toc226283262</vt:lpwstr>
      </vt:variant>
      <vt:variant>
        <vt:i4>1179710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_Toc226283261</vt:lpwstr>
      </vt:variant>
      <vt:variant>
        <vt:i4>1179710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_Toc226283260</vt:lpwstr>
      </vt:variant>
      <vt:variant>
        <vt:i4>1114174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_Toc226283259</vt:lpwstr>
      </vt:variant>
      <vt:variant>
        <vt:i4>1114174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_Toc226283258</vt:lpwstr>
      </vt:variant>
      <vt:variant>
        <vt:i4>1114174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_Toc226283257</vt:lpwstr>
      </vt:variant>
      <vt:variant>
        <vt:i4>1114174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_Toc226283256</vt:lpwstr>
      </vt:variant>
      <vt:variant>
        <vt:i4>1114174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_Toc226283255</vt:lpwstr>
      </vt:variant>
      <vt:variant>
        <vt:i4>1114174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_Toc226283254</vt:lpwstr>
      </vt:variant>
      <vt:variant>
        <vt:i4>1114174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_Toc226283253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 Results Report</dc:title>
  <dc:subject>Project Name</dc:subject>
  <dc:creator>Mary Rui</dc:creator>
  <cp:keywords/>
  <dc:description/>
  <cp:lastModifiedBy>Samuel Shen</cp:lastModifiedBy>
  <cp:revision>4</cp:revision>
  <cp:lastPrinted>2018-11-14T09:36:00Z</cp:lastPrinted>
  <dcterms:created xsi:type="dcterms:W3CDTF">2022-03-30T05:34:00Z</dcterms:created>
  <dcterms:modified xsi:type="dcterms:W3CDTF">2022-04-01T09:34:00Z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ClientID-ProjectID</vt:lpwstr>
  </property>
  <property fmtid="{D5CDD505-2E9C-101B-9397-08002B2CF9AE}" pid="3" name="Classification">
    <vt:lpwstr>CONFIDENTIAL</vt:lpwstr>
  </property>
  <property fmtid="{D5CDD505-2E9C-101B-9397-08002B2CF9AE}" pid="4" name="Approval Date">
    <vt:lpwstr>dd-Mmm-yyyy</vt:lpwstr>
  </property>
  <property fmtid="{D5CDD505-2E9C-101B-9397-08002B2CF9AE}" pid="5" name="ContentTypeId">
    <vt:lpwstr>0x0101007F0DD5FDD6156B42AEE61C5410DB2B5A</vt:lpwstr>
  </property>
</Properties>
</file>